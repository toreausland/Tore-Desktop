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F0CD" w14:textId="012AAD21" w:rsidR="00FE2614" w:rsidRDefault="00FE2614" w:rsidP="00FE2614">
      <w:pPr>
        <w:jc w:val="center"/>
      </w:pPr>
    </w:p>
    <w:p w14:paraId="1234AF5C" w14:textId="77777777" w:rsidR="00FE2614" w:rsidRDefault="00FE2614" w:rsidP="00FE2614">
      <w:pPr>
        <w:jc w:val="center"/>
      </w:pPr>
    </w:p>
    <w:p w14:paraId="0A380975" w14:textId="77777777" w:rsidR="00FE2614" w:rsidRPr="00A473C0" w:rsidRDefault="00FE2614" w:rsidP="00FE2614">
      <w:pPr>
        <w:jc w:val="center"/>
        <w:rPr>
          <w:lang w:val="nn-NO"/>
        </w:rPr>
      </w:pPr>
      <w:r w:rsidRPr="00A473C0">
        <w:rPr>
          <w:lang w:val="nn-NO"/>
        </w:rPr>
        <w:t>_____________________________</w:t>
      </w:r>
    </w:p>
    <w:p w14:paraId="22CF875A" w14:textId="77777777" w:rsidR="00FE2614" w:rsidRPr="00A473C0" w:rsidRDefault="00FE2614" w:rsidP="00FE2614">
      <w:pPr>
        <w:jc w:val="center"/>
        <w:rPr>
          <w:lang w:val="nn-NO"/>
        </w:rPr>
      </w:pPr>
    </w:p>
    <w:p w14:paraId="0E8843DE" w14:textId="77777777" w:rsidR="00FE2614" w:rsidRPr="00A473C0" w:rsidRDefault="00FE2614" w:rsidP="00FE2614">
      <w:pPr>
        <w:jc w:val="center"/>
        <w:rPr>
          <w:lang w:val="nn-NO"/>
        </w:rPr>
      </w:pPr>
    </w:p>
    <w:p w14:paraId="1CA049A8" w14:textId="4FBE4BC0" w:rsidR="00FE2614" w:rsidRPr="00A473C0" w:rsidRDefault="005A2295" w:rsidP="00FE2614">
      <w:pPr>
        <w:jc w:val="center"/>
        <w:rPr>
          <w:b/>
          <w:bCs/>
          <w:lang w:val="nn-NO"/>
        </w:rPr>
      </w:pPr>
      <w:r w:rsidRPr="00A473C0">
        <w:rPr>
          <w:b/>
          <w:bCs/>
          <w:lang w:val="nn-NO"/>
        </w:rPr>
        <w:t>LISENSAVTALE</w:t>
      </w:r>
    </w:p>
    <w:p w14:paraId="4C3679BD" w14:textId="77777777" w:rsidR="00FE2614" w:rsidRPr="00A473C0" w:rsidRDefault="00FE2614" w:rsidP="00FE2614">
      <w:pPr>
        <w:jc w:val="center"/>
        <w:rPr>
          <w:b/>
          <w:bCs/>
          <w:lang w:val="nn-NO"/>
        </w:rPr>
      </w:pPr>
    </w:p>
    <w:p w14:paraId="3A79F719" w14:textId="77777777" w:rsidR="00FE2614" w:rsidRPr="00A473C0" w:rsidRDefault="00FE2614" w:rsidP="00FE2614">
      <w:pPr>
        <w:jc w:val="center"/>
        <w:rPr>
          <w:lang w:val="nn-NO"/>
        </w:rPr>
      </w:pPr>
      <w:r w:rsidRPr="00A473C0">
        <w:rPr>
          <w:lang w:val="nn-NO"/>
        </w:rPr>
        <w:t>_____________________________</w:t>
      </w:r>
    </w:p>
    <w:p w14:paraId="74093BA4" w14:textId="77777777" w:rsidR="00FE2614" w:rsidRPr="00A473C0" w:rsidRDefault="00FE2614" w:rsidP="00FE2614">
      <w:pPr>
        <w:jc w:val="center"/>
        <w:rPr>
          <w:lang w:val="nn-NO"/>
        </w:rPr>
      </w:pPr>
    </w:p>
    <w:p w14:paraId="2142004F" w14:textId="77777777" w:rsidR="00FE2614" w:rsidRPr="00A473C0" w:rsidRDefault="00FE2614" w:rsidP="00FE2614">
      <w:pPr>
        <w:jc w:val="center"/>
        <w:rPr>
          <w:lang w:val="nn-NO"/>
        </w:rPr>
      </w:pPr>
    </w:p>
    <w:p w14:paraId="7C12A8BE" w14:textId="77777777" w:rsidR="00FE2614" w:rsidRPr="00A473C0" w:rsidRDefault="00FE2614" w:rsidP="00FE2614">
      <w:pPr>
        <w:jc w:val="center"/>
        <w:rPr>
          <w:lang w:val="nn-NO"/>
        </w:rPr>
      </w:pPr>
    </w:p>
    <w:p w14:paraId="72E07D40" w14:textId="77777777" w:rsidR="00FE2614" w:rsidRPr="00A473C0" w:rsidRDefault="00FE2614" w:rsidP="00FE2614">
      <w:pPr>
        <w:jc w:val="center"/>
        <w:rPr>
          <w:lang w:val="nn-NO"/>
        </w:rPr>
      </w:pPr>
      <w:r w:rsidRPr="00A473C0">
        <w:rPr>
          <w:lang w:val="nn-NO"/>
        </w:rPr>
        <w:t>mellom</w:t>
      </w:r>
    </w:p>
    <w:p w14:paraId="293206BF" w14:textId="77777777" w:rsidR="00FE2614" w:rsidRPr="00A473C0" w:rsidRDefault="00FE2614" w:rsidP="00FE2614">
      <w:pPr>
        <w:jc w:val="center"/>
        <w:rPr>
          <w:lang w:val="nn-NO"/>
        </w:rPr>
      </w:pPr>
    </w:p>
    <w:p w14:paraId="7F39A905" w14:textId="180E6640" w:rsidR="00FE2614" w:rsidRPr="00A473C0" w:rsidRDefault="00E75179" w:rsidP="00FE2614">
      <w:pPr>
        <w:jc w:val="center"/>
        <w:rPr>
          <w:lang w:val="nn-NO"/>
        </w:rPr>
      </w:pPr>
      <w:r w:rsidRPr="00A473C0">
        <w:rPr>
          <w:lang w:val="nn-NO"/>
        </w:rPr>
        <w:t>Ferdocean Shipping AS</w:t>
      </w:r>
    </w:p>
    <w:p w14:paraId="62162AA3" w14:textId="3D23E83F" w:rsidR="00FE2614" w:rsidRPr="00A473C0" w:rsidRDefault="00FE2614" w:rsidP="00FE2614">
      <w:pPr>
        <w:jc w:val="center"/>
        <w:rPr>
          <w:lang w:val="nn-NO"/>
        </w:rPr>
      </w:pPr>
      <w:r w:rsidRPr="00A473C0">
        <w:rPr>
          <w:lang w:val="nn-NO"/>
        </w:rPr>
        <w:t>(heretter "</w:t>
      </w:r>
      <w:r w:rsidR="00451E0A" w:rsidRPr="00A473C0">
        <w:rPr>
          <w:lang w:val="nn-NO"/>
        </w:rPr>
        <w:t>Selskapet</w:t>
      </w:r>
      <w:r w:rsidRPr="00A473C0">
        <w:rPr>
          <w:lang w:val="nn-NO"/>
        </w:rPr>
        <w:t>")</w:t>
      </w:r>
    </w:p>
    <w:p w14:paraId="076E98F1" w14:textId="77777777" w:rsidR="00FE2614" w:rsidRPr="00A473C0" w:rsidRDefault="00FE2614" w:rsidP="00FE2614">
      <w:pPr>
        <w:jc w:val="center"/>
        <w:rPr>
          <w:lang w:val="nn-NO"/>
        </w:rPr>
      </w:pPr>
    </w:p>
    <w:p w14:paraId="38EE1457" w14:textId="77777777" w:rsidR="00FE2614" w:rsidRPr="00A473C0" w:rsidRDefault="00FE2614" w:rsidP="00FE2614">
      <w:pPr>
        <w:jc w:val="center"/>
        <w:rPr>
          <w:lang w:val="nn-NO"/>
        </w:rPr>
      </w:pPr>
      <w:r w:rsidRPr="00A473C0">
        <w:rPr>
          <w:lang w:val="nn-NO"/>
        </w:rPr>
        <w:t>og</w:t>
      </w:r>
    </w:p>
    <w:p w14:paraId="208F2FB0" w14:textId="77777777" w:rsidR="00FE2614" w:rsidRPr="00A473C0" w:rsidRDefault="00FE2614" w:rsidP="00FE2614">
      <w:pPr>
        <w:jc w:val="center"/>
        <w:rPr>
          <w:lang w:val="nn-NO"/>
        </w:rPr>
      </w:pPr>
    </w:p>
    <w:p w14:paraId="302543DD" w14:textId="77777777" w:rsidR="00FE2614" w:rsidRPr="00A473C0" w:rsidRDefault="00FE2614" w:rsidP="00FE2614">
      <w:pPr>
        <w:jc w:val="center"/>
        <w:rPr>
          <w:lang w:val="nn-NO"/>
        </w:rPr>
      </w:pPr>
      <w:r w:rsidRPr="00A473C0">
        <w:rPr>
          <w:lang w:val="nn-NO"/>
        </w:rPr>
        <w:t>Eagle Technology AS</w:t>
      </w:r>
    </w:p>
    <w:p w14:paraId="20A92F5B" w14:textId="4C4AC0B0" w:rsidR="00FE2614" w:rsidRPr="004F0F39" w:rsidRDefault="00FE2614" w:rsidP="00FE2614">
      <w:pPr>
        <w:jc w:val="center"/>
        <w:rPr>
          <w:lang w:val="en-US"/>
        </w:rPr>
      </w:pPr>
      <w:r w:rsidRPr="004F0F39">
        <w:rPr>
          <w:lang w:val="en-US"/>
        </w:rPr>
        <w:t>(</w:t>
      </w:r>
      <w:proofErr w:type="spellStart"/>
      <w:r w:rsidRPr="004F0F39">
        <w:rPr>
          <w:lang w:val="en-US"/>
        </w:rPr>
        <w:t>heretter</w:t>
      </w:r>
      <w:proofErr w:type="spellEnd"/>
      <w:r w:rsidRPr="004F0F39">
        <w:rPr>
          <w:lang w:val="en-US"/>
        </w:rPr>
        <w:t xml:space="preserve"> "</w:t>
      </w:r>
      <w:r w:rsidR="00451E0A" w:rsidRPr="004F0F39">
        <w:rPr>
          <w:lang w:val="en-US"/>
        </w:rPr>
        <w:t>Eagle Technology</w:t>
      </w:r>
      <w:r w:rsidRPr="004F0F39">
        <w:rPr>
          <w:lang w:val="en-US"/>
        </w:rPr>
        <w:t>")</w:t>
      </w:r>
    </w:p>
    <w:p w14:paraId="158A8722" w14:textId="77777777" w:rsidR="00FE2614" w:rsidRPr="004F0F39" w:rsidRDefault="00FE2614" w:rsidP="00FE2614">
      <w:pPr>
        <w:jc w:val="center"/>
        <w:rPr>
          <w:lang w:val="en-US"/>
        </w:rPr>
      </w:pPr>
    </w:p>
    <w:p w14:paraId="7E6EEB5B" w14:textId="77777777" w:rsidR="00FE2614" w:rsidRPr="004F0F39" w:rsidRDefault="00FE2614" w:rsidP="00FE2614">
      <w:pPr>
        <w:jc w:val="center"/>
        <w:rPr>
          <w:lang w:val="en-US"/>
        </w:rPr>
      </w:pPr>
    </w:p>
    <w:p w14:paraId="0047F142" w14:textId="77777777" w:rsidR="00FE2614" w:rsidRPr="004F0F39" w:rsidRDefault="00FE2614" w:rsidP="00FE2614">
      <w:pPr>
        <w:jc w:val="center"/>
        <w:rPr>
          <w:lang w:val="en-US"/>
        </w:rPr>
      </w:pPr>
    </w:p>
    <w:p w14:paraId="62FF135E" w14:textId="77777777" w:rsidR="00FE2614" w:rsidRPr="004F0F39" w:rsidRDefault="00FE2614" w:rsidP="00FE2614">
      <w:pPr>
        <w:jc w:val="center"/>
        <w:rPr>
          <w:lang w:val="en-US"/>
        </w:rPr>
      </w:pPr>
    </w:p>
    <w:p w14:paraId="6E96E54C" w14:textId="77777777" w:rsidR="00FE2614" w:rsidRPr="004F0F39" w:rsidRDefault="00FE2614" w:rsidP="00FE2614">
      <w:pPr>
        <w:jc w:val="center"/>
        <w:rPr>
          <w:lang w:val="en-US"/>
        </w:rPr>
      </w:pPr>
    </w:p>
    <w:p w14:paraId="2DE78F45" w14:textId="77777777" w:rsidR="00FE2614" w:rsidRDefault="00FE2614" w:rsidP="00FE2614">
      <w:pPr>
        <w:jc w:val="center"/>
      </w:pPr>
      <w:r>
        <w:t>_____________________________</w:t>
      </w:r>
    </w:p>
    <w:p w14:paraId="27700AE2" w14:textId="77777777" w:rsidR="00FE2614" w:rsidRDefault="00FE2614" w:rsidP="00FE2614">
      <w:pPr>
        <w:jc w:val="center"/>
      </w:pPr>
    </w:p>
    <w:p w14:paraId="105E3827" w14:textId="77777777" w:rsidR="00FE2614" w:rsidRDefault="00FE2614" w:rsidP="00FE2614">
      <w:pPr>
        <w:jc w:val="center"/>
      </w:pPr>
    </w:p>
    <w:p w14:paraId="099CDE8D" w14:textId="39895933" w:rsidR="00FE2614" w:rsidRDefault="00FE2614" w:rsidP="00FE2614">
      <w:pPr>
        <w:jc w:val="center"/>
      </w:pPr>
      <w:r w:rsidRPr="00617BCB">
        <w:rPr>
          <w:highlight w:val="yellow"/>
        </w:rPr>
        <w:t>Dato [*] [202</w:t>
      </w:r>
      <w:r w:rsidR="006F732E">
        <w:t>5</w:t>
      </w:r>
      <w:r>
        <w:t>]</w:t>
      </w:r>
      <w:r>
        <w:br w:type="page"/>
      </w:r>
    </w:p>
    <w:p w14:paraId="20D98D45" w14:textId="3DBB4398" w:rsidR="00750C7D" w:rsidRDefault="00750C7D" w:rsidP="000B1288">
      <w:pPr>
        <w:pStyle w:val="Brdtekst"/>
        <w:jc w:val="both"/>
      </w:pPr>
      <w:r>
        <w:lastRenderedPageBreak/>
        <w:t xml:space="preserve">Denne </w:t>
      </w:r>
      <w:r w:rsidR="006436BE">
        <w:t>lisens</w:t>
      </w:r>
      <w:r w:rsidR="00D959FD">
        <w:t xml:space="preserve">avtalen </w:t>
      </w:r>
      <w:r>
        <w:t>("</w:t>
      </w:r>
      <w:r w:rsidR="006436BE">
        <w:rPr>
          <w:b/>
          <w:bCs/>
        </w:rPr>
        <w:t>Lisensa</w:t>
      </w:r>
      <w:r w:rsidRPr="00750C7D">
        <w:rPr>
          <w:b/>
          <w:bCs/>
        </w:rPr>
        <w:t>vtalen</w:t>
      </w:r>
      <w:r>
        <w:t>") er inngått mellom</w:t>
      </w:r>
    </w:p>
    <w:p w14:paraId="1A2CB1C2" w14:textId="77777777" w:rsidR="00E50D9B" w:rsidRDefault="00E50D9B" w:rsidP="000B1288">
      <w:pPr>
        <w:pStyle w:val="Brdtekst"/>
        <w:jc w:val="both"/>
      </w:pPr>
    </w:p>
    <w:p w14:paraId="550D5D3E" w14:textId="0544CFE3" w:rsidR="00750C7D" w:rsidRPr="00241ACB" w:rsidRDefault="00E75179" w:rsidP="000B1288">
      <w:pPr>
        <w:pStyle w:val="Brdtekstnummerert"/>
        <w:ind w:hanging="720"/>
        <w:jc w:val="both"/>
        <w:rPr>
          <w:lang w:val="nn-NO"/>
        </w:rPr>
      </w:pPr>
      <w:r w:rsidRPr="00E75179">
        <w:rPr>
          <w:lang w:val="nn-NO"/>
        </w:rPr>
        <w:t>Ferdocean Shipping AS</w:t>
      </w:r>
      <w:r>
        <w:rPr>
          <w:lang w:val="nn-NO"/>
        </w:rPr>
        <w:t>,</w:t>
      </w:r>
      <w:r w:rsidRPr="00E75179">
        <w:rPr>
          <w:lang w:val="nn-NO"/>
        </w:rPr>
        <w:t xml:space="preserve"> </w:t>
      </w:r>
      <w:r w:rsidRPr="004A0117">
        <w:rPr>
          <w:lang w:val="nn-NO"/>
        </w:rPr>
        <w:t xml:space="preserve">org. nr. </w:t>
      </w:r>
      <w:r>
        <w:rPr>
          <w:lang w:val="nn-NO"/>
        </w:rPr>
        <w:t>923 989 757</w:t>
      </w:r>
      <w:r w:rsidRPr="00CD6845">
        <w:rPr>
          <w:lang w:val="nn-NO"/>
        </w:rPr>
        <w:t xml:space="preserve">, </w:t>
      </w:r>
      <w:r w:rsidRPr="001B3E9D">
        <w:rPr>
          <w:lang w:val="nn-NO"/>
        </w:rPr>
        <w:t>Vestre Svanholmen 12, 4313 Sandnes</w:t>
      </w:r>
      <w:r w:rsidR="00750C7D" w:rsidRPr="00241ACB">
        <w:rPr>
          <w:lang w:val="nn-NO"/>
        </w:rPr>
        <w:t xml:space="preserve"> ("</w:t>
      </w:r>
      <w:r w:rsidR="00D959FD">
        <w:rPr>
          <w:b/>
          <w:lang w:val="nn-NO"/>
        </w:rPr>
        <w:t>Selskapet</w:t>
      </w:r>
      <w:r w:rsidR="00750C7D" w:rsidRPr="00241ACB">
        <w:rPr>
          <w:b/>
          <w:lang w:val="nn-NO"/>
        </w:rPr>
        <w:t>"</w:t>
      </w:r>
      <w:r w:rsidR="00750C7D" w:rsidRPr="00241ACB">
        <w:rPr>
          <w:lang w:val="nn-NO"/>
        </w:rPr>
        <w:t>),</w:t>
      </w:r>
    </w:p>
    <w:p w14:paraId="7CBEF0CE" w14:textId="41F2900E" w:rsidR="00750C7D" w:rsidRPr="00241ACB" w:rsidRDefault="00750C7D" w:rsidP="000B1288">
      <w:pPr>
        <w:pStyle w:val="Brdtekstnummerert"/>
        <w:numPr>
          <w:ilvl w:val="0"/>
          <w:numId w:val="0"/>
        </w:numPr>
        <w:ind w:left="720"/>
        <w:jc w:val="both"/>
      </w:pPr>
      <w:r w:rsidRPr="00241ACB">
        <w:t>og</w:t>
      </w:r>
    </w:p>
    <w:p w14:paraId="44291482" w14:textId="7F4D1C01" w:rsidR="00750C7D" w:rsidRPr="00D959FD" w:rsidRDefault="00750C7D" w:rsidP="000B1288">
      <w:pPr>
        <w:pStyle w:val="Brdtekstnummerert"/>
        <w:ind w:hanging="720"/>
        <w:jc w:val="both"/>
        <w:rPr>
          <w:lang w:val="en-US"/>
        </w:rPr>
      </w:pPr>
      <w:r w:rsidRPr="00D959FD">
        <w:rPr>
          <w:bCs/>
          <w:lang w:val="en-US"/>
        </w:rPr>
        <w:t>Eagle Technology AS</w:t>
      </w:r>
      <w:r w:rsidRPr="00D959FD">
        <w:rPr>
          <w:lang w:val="en-US"/>
        </w:rPr>
        <w:t xml:space="preserve">, org. nr. </w:t>
      </w:r>
      <w:r w:rsidR="006260D9" w:rsidRPr="00D959FD">
        <w:rPr>
          <w:lang w:val="en-US"/>
        </w:rPr>
        <w:t>912 402 355</w:t>
      </w:r>
      <w:r w:rsidRPr="00D959FD">
        <w:rPr>
          <w:lang w:val="en-US"/>
        </w:rPr>
        <w:t xml:space="preserve">, </w:t>
      </w:r>
      <w:proofErr w:type="spellStart"/>
      <w:r w:rsidR="006260D9" w:rsidRPr="00D959FD">
        <w:rPr>
          <w:lang w:val="en-US"/>
        </w:rPr>
        <w:t>Breivikveien</w:t>
      </w:r>
      <w:proofErr w:type="spellEnd"/>
      <w:r w:rsidR="006260D9" w:rsidRPr="00D959FD">
        <w:rPr>
          <w:lang w:val="en-US"/>
        </w:rPr>
        <w:t xml:space="preserve"> 29C, 4014 Stavanger</w:t>
      </w:r>
      <w:r w:rsidRPr="00D959FD">
        <w:rPr>
          <w:lang w:val="en-US"/>
        </w:rPr>
        <w:t xml:space="preserve"> ("</w:t>
      </w:r>
      <w:r w:rsidR="00D959FD" w:rsidRPr="00D959FD">
        <w:rPr>
          <w:b/>
          <w:lang w:val="en-US"/>
        </w:rPr>
        <w:t>Eagle Techno</w:t>
      </w:r>
      <w:r w:rsidR="00D959FD">
        <w:rPr>
          <w:b/>
          <w:lang w:val="en-US"/>
        </w:rPr>
        <w:t>logy</w:t>
      </w:r>
      <w:r w:rsidRPr="00D959FD">
        <w:rPr>
          <w:b/>
          <w:lang w:val="en-US"/>
        </w:rPr>
        <w:t>"</w:t>
      </w:r>
      <w:r w:rsidRPr="00D959FD">
        <w:rPr>
          <w:lang w:val="en-US"/>
        </w:rPr>
        <w:t>)</w:t>
      </w:r>
    </w:p>
    <w:p w14:paraId="77049ADC" w14:textId="10BF12D6" w:rsidR="00750C7D" w:rsidRDefault="00750C7D" w:rsidP="000B1288">
      <w:pPr>
        <w:pStyle w:val="Brdtekst"/>
        <w:jc w:val="both"/>
      </w:pPr>
      <w:r w:rsidRPr="000B13AB">
        <w:br/>
      </w:r>
      <w:r>
        <w:t>(</w:t>
      </w:r>
      <w:r w:rsidR="00D959FD">
        <w:t>Selskapet</w:t>
      </w:r>
      <w:r>
        <w:t xml:space="preserve"> og </w:t>
      </w:r>
      <w:r w:rsidR="00D959FD">
        <w:t>Eagle Technology</w:t>
      </w:r>
      <w:r>
        <w:t xml:space="preserve"> er i Avtalen hver for seg og i fellesskap også benevnt en </w:t>
      </w:r>
      <w:r w:rsidRPr="00F71445">
        <w:rPr>
          <w:b/>
        </w:rPr>
        <w:t>Part</w:t>
      </w:r>
      <w:r>
        <w:t xml:space="preserve">/ </w:t>
      </w:r>
      <w:r w:rsidRPr="00F71445">
        <w:rPr>
          <w:b/>
        </w:rPr>
        <w:t>Partene</w:t>
      </w:r>
      <w:r>
        <w:t>).</w:t>
      </w:r>
    </w:p>
    <w:p w14:paraId="06B5EFBF" w14:textId="77777777" w:rsidR="000A4658" w:rsidRDefault="000A4658" w:rsidP="000B1288">
      <w:pPr>
        <w:pStyle w:val="Brdtekst"/>
        <w:jc w:val="both"/>
      </w:pPr>
    </w:p>
    <w:p w14:paraId="0CBB35C0" w14:textId="3460C612" w:rsidR="000A4658" w:rsidRDefault="004A0117" w:rsidP="000B1288">
      <w:pPr>
        <w:pStyle w:val="Brdtekst"/>
        <w:jc w:val="both"/>
      </w:pPr>
      <w:r>
        <w:t>BAKGRUNN</w:t>
      </w:r>
    </w:p>
    <w:p w14:paraId="0509C58B" w14:textId="15A5B65F" w:rsidR="000A4658" w:rsidRDefault="00227DA2" w:rsidP="00F4716B">
      <w:pPr>
        <w:pStyle w:val="Clauselevel2"/>
        <w:numPr>
          <w:ilvl w:val="0"/>
          <w:numId w:val="16"/>
        </w:numPr>
        <w:jc w:val="both"/>
      </w:pPr>
      <w:r>
        <w:t>Selskapet</w:t>
      </w:r>
      <w:r w:rsidR="000A4658">
        <w:t xml:space="preserve"> </w:t>
      </w:r>
      <w:r w:rsidR="000A4658" w:rsidRPr="00750C7D">
        <w:t>er et</w:t>
      </w:r>
      <w:r w:rsidR="00E75179">
        <w:t xml:space="preserve"> </w:t>
      </w:r>
      <w:r w:rsidR="00E75179" w:rsidRPr="00750C7D">
        <w:t xml:space="preserve">norsk selskap som </w:t>
      </w:r>
      <w:r w:rsidR="00E75179">
        <w:t>kombinerer</w:t>
      </w:r>
      <w:r w:rsidR="00E75179" w:rsidRPr="00750C7D">
        <w:t xml:space="preserve"> </w:t>
      </w:r>
      <w:r w:rsidR="00E75179">
        <w:t xml:space="preserve">ulike </w:t>
      </w:r>
      <w:r w:rsidR="00E75179" w:rsidRPr="00750C7D">
        <w:t>teknologi</w:t>
      </w:r>
      <w:r w:rsidR="00E75179">
        <w:t>er</w:t>
      </w:r>
      <w:r w:rsidR="00E75179" w:rsidRPr="00750C7D">
        <w:t xml:space="preserve"> </w:t>
      </w:r>
      <w:r w:rsidR="00E75179">
        <w:t>for å sikre miljøvennlige leveranser til kunder over hele verden.</w:t>
      </w:r>
    </w:p>
    <w:p w14:paraId="62EC2136" w14:textId="07FC487E" w:rsidR="000A4658" w:rsidRDefault="00160D87" w:rsidP="00F4716B">
      <w:pPr>
        <w:pStyle w:val="Clauselevel2"/>
        <w:numPr>
          <w:ilvl w:val="0"/>
          <w:numId w:val="16"/>
        </w:numPr>
        <w:jc w:val="both"/>
      </w:pPr>
      <w:r>
        <w:t>Eagle Technology</w:t>
      </w:r>
      <w:r w:rsidRPr="00160D87">
        <w:t xml:space="preserve"> er et selskap som har lang erfaring innen utvikling av ulike miljøteknologier, og har utviklet en </w:t>
      </w:r>
      <w:r w:rsidRPr="000B13AB">
        <w:rPr>
          <w:highlight w:val="yellow"/>
        </w:rPr>
        <w:t>pyrolyseteknologi</w:t>
      </w:r>
      <w:r w:rsidRPr="00160D87">
        <w:t xml:space="preserve"> for håndtering av oljeholdig avfall (ITDU).</w:t>
      </w:r>
    </w:p>
    <w:p w14:paraId="17C30BE8" w14:textId="5CC68F90" w:rsidR="002C51AB" w:rsidRDefault="00050304" w:rsidP="00F4716B">
      <w:pPr>
        <w:pStyle w:val="Clauselevel2"/>
        <w:numPr>
          <w:ilvl w:val="0"/>
          <w:numId w:val="16"/>
        </w:numPr>
        <w:jc w:val="both"/>
      </w:pPr>
      <w:r>
        <w:t xml:space="preserve">Partene </w:t>
      </w:r>
      <w:r w:rsidR="005F043F">
        <w:t>har inngått samarbeid om</w:t>
      </w:r>
      <w:r w:rsidR="000A4658">
        <w:t xml:space="preserve"> </w:t>
      </w:r>
      <w:r w:rsidR="005F043F">
        <w:t>utvikling</w:t>
      </w:r>
      <w:r w:rsidR="00585E2E">
        <w:t xml:space="preserve"> </w:t>
      </w:r>
      <w:r w:rsidR="005F043F">
        <w:t>av</w:t>
      </w:r>
      <w:r w:rsidR="000A4658">
        <w:t xml:space="preserve"> </w:t>
      </w:r>
      <w:r w:rsidR="00702BAD">
        <w:t>et</w:t>
      </w:r>
      <w:r w:rsidR="000A4658">
        <w:t xml:space="preserve"> pyrolyseanlegg for </w:t>
      </w:r>
      <w:r w:rsidR="00E75179">
        <w:t xml:space="preserve">oljeholdig avfall </w:t>
      </w:r>
      <w:r w:rsidR="000A4658">
        <w:t>med induksjonsenergi som oppvarmingskilde ("</w:t>
      </w:r>
      <w:r w:rsidR="000A4658" w:rsidRPr="002C51AB">
        <w:rPr>
          <w:b/>
          <w:bCs/>
        </w:rPr>
        <w:t>Utviklingsprosjektet</w:t>
      </w:r>
      <w:r w:rsidR="000A4658">
        <w:t>")</w:t>
      </w:r>
      <w:r w:rsidR="002C51AB">
        <w:t>.</w:t>
      </w:r>
    </w:p>
    <w:p w14:paraId="2AA87A8F" w14:textId="4BD7B357" w:rsidR="006436BE" w:rsidRDefault="006436BE" w:rsidP="00F4716B">
      <w:pPr>
        <w:pStyle w:val="Clauselevel2"/>
        <w:numPr>
          <w:ilvl w:val="0"/>
          <w:numId w:val="16"/>
        </w:numPr>
        <w:jc w:val="both"/>
      </w:pPr>
      <w:r>
        <w:t>Utviklingsprosjektet og gjennomføringen av dette reguleres av en egen teknologi</w:t>
      </w:r>
      <w:r w:rsidR="0013566F">
        <w:softHyphen/>
      </w:r>
      <w:r>
        <w:t xml:space="preserve">utviklingsavtale, som også regulerer bruk og rettigheter til teknologi og </w:t>
      </w:r>
      <w:proofErr w:type="spellStart"/>
      <w:r>
        <w:t>know-how</w:t>
      </w:r>
      <w:proofErr w:type="spellEnd"/>
      <w:r>
        <w:t xml:space="preserve"> tilhørende Eagle Technology</w:t>
      </w:r>
      <w:r w:rsidR="00764AED">
        <w:t xml:space="preserve"> ("</w:t>
      </w:r>
      <w:r w:rsidR="00764AED" w:rsidRPr="00764AED">
        <w:rPr>
          <w:b/>
          <w:bCs/>
        </w:rPr>
        <w:t>Utviklingsavtalen</w:t>
      </w:r>
      <w:r w:rsidR="00764AED">
        <w:t>")</w:t>
      </w:r>
      <w:r>
        <w:t xml:space="preserve">.   </w:t>
      </w:r>
    </w:p>
    <w:p w14:paraId="448A37E3" w14:textId="5E59568C" w:rsidR="00656450" w:rsidRDefault="00AC6B2B" w:rsidP="00F4716B">
      <w:pPr>
        <w:pStyle w:val="Clauselevel2"/>
        <w:numPr>
          <w:ilvl w:val="0"/>
          <w:numId w:val="16"/>
        </w:numPr>
        <w:jc w:val="both"/>
      </w:pPr>
      <w:r>
        <w:t>Selskapet skal ha en ikke-eksklusiv rett til å</w:t>
      </w:r>
      <w:r w:rsidR="00C259BD">
        <w:t xml:space="preserve"> utnytte resultatene av Utviklingsprosjektet</w:t>
      </w:r>
      <w:r w:rsidR="00510441">
        <w:t xml:space="preserve">, herunder som ledd i </w:t>
      </w:r>
      <w:r w:rsidR="00D71011">
        <w:t xml:space="preserve">bygging og drift av </w:t>
      </w:r>
      <w:r w:rsidR="0015117C">
        <w:t>Anlegg</w:t>
      </w:r>
      <w:r w:rsidR="00E53F5A">
        <w:t xml:space="preserve">, enten gjennom kjøp fra Eagle Technology eller ved </w:t>
      </w:r>
      <w:r w:rsidR="00F85A7F">
        <w:t>involvering av en annen leverandør</w:t>
      </w:r>
      <w:r w:rsidR="00656450">
        <w:t>, jf. også reguleringen i Utviklingsavtalen</w:t>
      </w:r>
      <w:r w:rsidR="00BD0F05">
        <w:t>.</w:t>
      </w:r>
      <w:r>
        <w:t xml:space="preserve"> </w:t>
      </w:r>
    </w:p>
    <w:p w14:paraId="1A8D5FCE" w14:textId="245A23B6" w:rsidR="000A1514" w:rsidRDefault="00AC6B2B" w:rsidP="00F4716B">
      <w:pPr>
        <w:pStyle w:val="Clauselevel2"/>
        <w:numPr>
          <w:ilvl w:val="0"/>
          <w:numId w:val="16"/>
        </w:numPr>
        <w:jc w:val="both"/>
      </w:pPr>
      <w:r>
        <w:t xml:space="preserve">Selskapets kjøp av </w:t>
      </w:r>
      <w:r w:rsidR="0015117C">
        <w:t xml:space="preserve">Anlegg </w:t>
      </w:r>
      <w:r>
        <w:t xml:space="preserve">fra Eagle Technology </w:t>
      </w:r>
      <w:r w:rsidR="16C0F720">
        <w:t xml:space="preserve">vil </w:t>
      </w:r>
      <w:r>
        <w:t>skje i henhold til egen leveranseavtale</w:t>
      </w:r>
      <w:r w:rsidR="00764AED">
        <w:t>, basert på reguleringen og prinsippene i Utviklingsavtalen</w:t>
      </w:r>
      <w:r w:rsidR="00D41347">
        <w:t xml:space="preserve">. </w:t>
      </w:r>
    </w:p>
    <w:p w14:paraId="7EA4C10D" w14:textId="73ABEEA2" w:rsidR="00AC6B2B" w:rsidRDefault="60AB96CB" w:rsidP="00E75179">
      <w:pPr>
        <w:pStyle w:val="Clauselevel2"/>
        <w:numPr>
          <w:ilvl w:val="0"/>
          <w:numId w:val="16"/>
        </w:numPr>
        <w:jc w:val="both"/>
      </w:pPr>
      <w:r>
        <w:t>D</w:t>
      </w:r>
      <w:r w:rsidR="00AC6B2B">
        <w:t xml:space="preserve">enne Lisensavtalen </w:t>
      </w:r>
      <w:r w:rsidR="05FBC11D">
        <w:t>regulerer</w:t>
      </w:r>
      <w:r w:rsidR="17B78FDE">
        <w:t xml:space="preserve"> </w:t>
      </w:r>
      <w:r w:rsidR="00AC6B2B">
        <w:t xml:space="preserve">Selskapets bruk av den teknologi og </w:t>
      </w:r>
      <w:proofErr w:type="spellStart"/>
      <w:r w:rsidR="00AC6B2B">
        <w:t>know-how</w:t>
      </w:r>
      <w:proofErr w:type="spellEnd"/>
      <w:r w:rsidR="00AC6B2B">
        <w:t xml:space="preserve"> som eies av Eagle Technology</w:t>
      </w:r>
      <w:r w:rsidR="00764AED">
        <w:t>.</w:t>
      </w:r>
    </w:p>
    <w:p w14:paraId="14FAC88F" w14:textId="77777777" w:rsidR="00E75179" w:rsidRPr="00E75179" w:rsidRDefault="00E75179" w:rsidP="00E75179">
      <w:pPr>
        <w:pStyle w:val="Brdtekst"/>
      </w:pPr>
    </w:p>
    <w:p w14:paraId="2DDD6B93" w14:textId="0FA8890D" w:rsidR="00750C7D" w:rsidRDefault="000A4658" w:rsidP="000B1288">
      <w:pPr>
        <w:pStyle w:val="Brdtekst"/>
        <w:jc w:val="both"/>
      </w:pPr>
      <w:r>
        <w:t xml:space="preserve">På denne bakgrunn ønsker Partene å inngå denne </w:t>
      </w:r>
      <w:r w:rsidR="007B1232">
        <w:t>Lisensa</w:t>
      </w:r>
      <w:r>
        <w:t>vtalen</w:t>
      </w:r>
      <w:r w:rsidR="007B1232">
        <w:t>.</w:t>
      </w:r>
    </w:p>
    <w:p w14:paraId="263D52B6" w14:textId="092462A3" w:rsidR="006A6894" w:rsidRDefault="007B1232" w:rsidP="00750C7D">
      <w:pPr>
        <w:pStyle w:val="Overskrift1"/>
      </w:pPr>
      <w:r>
        <w:t>Definisjoner</w:t>
      </w:r>
    </w:p>
    <w:p w14:paraId="4C1DEDAF" w14:textId="77777777" w:rsidR="007B1232" w:rsidRDefault="007B1232" w:rsidP="00C10D73">
      <w:pPr>
        <w:pStyle w:val="Clauselevel2"/>
        <w:jc w:val="both"/>
      </w:pPr>
      <w:r>
        <w:t xml:space="preserve">I Lisensavtalen skal følgende definisjoner gjelder: </w:t>
      </w:r>
    </w:p>
    <w:p w14:paraId="4ABDCE3E" w14:textId="5E00E24F" w:rsidR="007B1232" w:rsidRPr="006436BE" w:rsidRDefault="007B1232" w:rsidP="00C10D73">
      <w:pPr>
        <w:pStyle w:val="Brdtekst"/>
        <w:ind w:left="850"/>
        <w:jc w:val="both"/>
      </w:pPr>
      <w:r w:rsidRPr="006436BE">
        <w:t xml:space="preserve">a) </w:t>
      </w:r>
      <w:r w:rsidRPr="006436BE">
        <w:rPr>
          <w:b/>
          <w:bCs/>
        </w:rPr>
        <w:t>Teknologi</w:t>
      </w:r>
      <w:r w:rsidRPr="006436BE">
        <w:t xml:space="preserve">: Alle patenter, programvare, maskinvare, protokoller, algoritmer, spesifikasjoner, og andre </w:t>
      </w:r>
      <w:r w:rsidR="00C477AE">
        <w:t>I</w:t>
      </w:r>
      <w:r w:rsidR="00C477AE" w:rsidRPr="006436BE">
        <w:t xml:space="preserve">mmaterielle </w:t>
      </w:r>
      <w:r w:rsidR="00C477AE">
        <w:t>R</w:t>
      </w:r>
      <w:r w:rsidR="00C477AE" w:rsidRPr="006436BE">
        <w:t>ettigheter</w:t>
      </w:r>
      <w:r w:rsidR="00C477AE">
        <w:t xml:space="preserve"> (som definert i Utviklingsavtalen)</w:t>
      </w:r>
      <w:r w:rsidR="00C477AE" w:rsidRPr="006436BE">
        <w:t xml:space="preserve"> </w:t>
      </w:r>
      <w:r w:rsidR="00764AED">
        <w:t xml:space="preserve">tilhørende Eagle Technology og </w:t>
      </w:r>
      <w:r w:rsidRPr="006436BE">
        <w:t xml:space="preserve">som er relatert til </w:t>
      </w:r>
      <w:r w:rsidR="0015117C">
        <w:t xml:space="preserve">Anlegget </w:t>
      </w:r>
      <w:r>
        <w:t>slik det</w:t>
      </w:r>
      <w:r w:rsidR="00F26542">
        <w:t xml:space="preserve"> er </w:t>
      </w:r>
      <w:r w:rsidR="00C16B24">
        <w:t xml:space="preserve">utviklet </w:t>
      </w:r>
      <w:r w:rsidR="00F26542">
        <w:t xml:space="preserve">i </w:t>
      </w:r>
      <w:r>
        <w:t xml:space="preserve">Utviklingsprosjektet </w:t>
      </w:r>
    </w:p>
    <w:p w14:paraId="370E7FBE" w14:textId="32B2401A" w:rsidR="007B1232" w:rsidRDefault="0015117C" w:rsidP="0013566F">
      <w:pPr>
        <w:pStyle w:val="Brdtekst"/>
        <w:ind w:left="708" w:firstLine="142"/>
        <w:jc w:val="both"/>
      </w:pPr>
      <w:r>
        <w:lastRenderedPageBreak/>
        <w:t>b</w:t>
      </w:r>
      <w:r w:rsidR="007B1232" w:rsidRPr="006436BE">
        <w:t xml:space="preserve">) </w:t>
      </w:r>
      <w:r w:rsidR="007B1232" w:rsidRPr="006436BE">
        <w:rPr>
          <w:b/>
          <w:bCs/>
        </w:rPr>
        <w:t>Lisens</w:t>
      </w:r>
      <w:r w:rsidR="007B1232" w:rsidRPr="006436BE">
        <w:t xml:space="preserve">: Den rettigheten som gis til </w:t>
      </w:r>
      <w:r w:rsidR="00F26542">
        <w:t xml:space="preserve">Selskapet </w:t>
      </w:r>
      <w:r w:rsidR="007B1232" w:rsidRPr="006436BE">
        <w:t xml:space="preserve">til å bruke Teknologien i samsvar med vilkårene i denne </w:t>
      </w:r>
      <w:r w:rsidR="00764AED">
        <w:t>Lisens</w:t>
      </w:r>
      <w:r w:rsidR="007B1232" w:rsidRPr="006436BE">
        <w:t>avtalen.</w:t>
      </w:r>
    </w:p>
    <w:p w14:paraId="58EE2D07" w14:textId="25EEBDA8" w:rsidR="00C16B24" w:rsidRDefault="0015117C" w:rsidP="0013566F">
      <w:pPr>
        <w:pStyle w:val="Brdtekst"/>
        <w:ind w:left="708" w:firstLine="142"/>
        <w:jc w:val="both"/>
      </w:pPr>
      <w:r>
        <w:t>c</w:t>
      </w:r>
      <w:r w:rsidR="00C16B24">
        <w:t xml:space="preserve">) </w:t>
      </w:r>
      <w:r w:rsidR="00C16B24" w:rsidRPr="00A473C0">
        <w:rPr>
          <w:b/>
          <w:bCs/>
        </w:rPr>
        <w:t>Anlegg</w:t>
      </w:r>
      <w:r w:rsidR="00C16B24">
        <w:t xml:space="preserve">: </w:t>
      </w:r>
      <w:r>
        <w:t>betyr Anlegg som definert i Utviklingsavtalen</w:t>
      </w:r>
    </w:p>
    <w:p w14:paraId="6C1643E6" w14:textId="36776349" w:rsidR="000A4658" w:rsidRDefault="00F26542" w:rsidP="00C10D73">
      <w:pPr>
        <w:pStyle w:val="Overskrift1"/>
        <w:jc w:val="both"/>
      </w:pPr>
      <w:r>
        <w:t>LISENSEN</w:t>
      </w:r>
      <w:r w:rsidR="00235072">
        <w:t>s</w:t>
      </w:r>
      <w:r>
        <w:t xml:space="preserve"> OMFANG</w:t>
      </w:r>
      <w:r w:rsidR="007100B5">
        <w:t xml:space="preserve"> og bruk</w:t>
      </w:r>
    </w:p>
    <w:p w14:paraId="025244ED" w14:textId="7B51F2FE" w:rsidR="00764AED" w:rsidRDefault="00764AED" w:rsidP="00C10D73">
      <w:pPr>
        <w:pStyle w:val="Clauselevel2"/>
        <w:jc w:val="both"/>
      </w:pPr>
      <w:r w:rsidRPr="007025BC">
        <w:t xml:space="preserve">Eagle Technology </w:t>
      </w:r>
      <w:r>
        <w:t>gir Selskapet en ikke-eksklusiv, evigvarende og overførbar rett til å bruke og utnytte Teknologien kommersielt på de vilkår som følge</w:t>
      </w:r>
      <w:r w:rsidR="006E6C0D">
        <w:t>r</w:t>
      </w:r>
      <w:r>
        <w:t xml:space="preserve"> under.</w:t>
      </w:r>
    </w:p>
    <w:p w14:paraId="495AA16A" w14:textId="3A995A03" w:rsidR="007100B5" w:rsidRDefault="007100B5" w:rsidP="00C10D73">
      <w:pPr>
        <w:pStyle w:val="Clauselevel2"/>
        <w:jc w:val="both"/>
      </w:pPr>
      <w:r>
        <w:t>Lisensen</w:t>
      </w:r>
      <w:r w:rsidR="00235072">
        <w:t xml:space="preserve"> </w:t>
      </w:r>
      <w:r w:rsidR="00187D0D">
        <w:t xml:space="preserve">er </w:t>
      </w:r>
      <w:r w:rsidR="00CF327B">
        <w:t xml:space="preserve">knyttet til respektive leveranse </w:t>
      </w:r>
      <w:r w:rsidR="00187D0D">
        <w:t xml:space="preserve">og følger det enkelte Anlegg. Lisensen </w:t>
      </w:r>
      <w:r w:rsidR="00235072">
        <w:t>kan overføres fra Selskapet</w:t>
      </w:r>
      <w:r>
        <w:t xml:space="preserve"> uten skriftlig forhåndssamtykke fra Eagle Technology</w:t>
      </w:r>
      <w:r w:rsidR="00235072">
        <w:t xml:space="preserve">. </w:t>
      </w:r>
      <w:r>
        <w:t>Lisens</w:t>
      </w:r>
      <w:r w:rsidR="00A53EAC">
        <w:t>en</w:t>
      </w:r>
      <w:r>
        <w:t xml:space="preserve"> skal i så fall følge det enkelte </w:t>
      </w:r>
      <w:r w:rsidR="0015117C">
        <w:t xml:space="preserve">Anlegg </w:t>
      </w:r>
      <w:r w:rsidR="00A53EAC">
        <w:t>og med de rammer som følger av Lisensavtalen</w:t>
      </w:r>
      <w:r>
        <w:t xml:space="preserve">. </w:t>
      </w:r>
    </w:p>
    <w:p w14:paraId="787396B6" w14:textId="6BEE4743" w:rsidR="00C10D73" w:rsidRPr="00EA4BF9" w:rsidRDefault="00C10D73" w:rsidP="00C10D73">
      <w:pPr>
        <w:pStyle w:val="Clauselevel2"/>
        <w:jc w:val="both"/>
      </w:pPr>
      <w:r w:rsidRPr="00EA4BF9">
        <w:t xml:space="preserve">Selskapet skal ikke på noen måte utfordre Eagle </w:t>
      </w:r>
      <w:proofErr w:type="spellStart"/>
      <w:r w:rsidRPr="00EA4BF9">
        <w:t>Technology’s</w:t>
      </w:r>
      <w:proofErr w:type="spellEnd"/>
      <w:r w:rsidRPr="00EA4BF9">
        <w:t xml:space="preserve"> rettigheter til Teknologien</w:t>
      </w:r>
      <w:r w:rsidR="00E75179" w:rsidRPr="00EA4BF9">
        <w:t xml:space="preserve">, annet enn at Eagle Technology ikke </w:t>
      </w:r>
      <w:r w:rsidR="00160D87" w:rsidRPr="00EA4BF9">
        <w:t>skal ha</w:t>
      </w:r>
      <w:r w:rsidR="00E75179" w:rsidRPr="00EA4BF9">
        <w:t xml:space="preserve"> anledning til å inngå tilsvarende avtaler med andre aktører enn Selskapet uten Selskapets aksept</w:t>
      </w:r>
      <w:r w:rsidRPr="00EA4BF9">
        <w:t>.</w:t>
      </w:r>
    </w:p>
    <w:p w14:paraId="7D594159" w14:textId="459B4609" w:rsidR="00980234" w:rsidRDefault="00980234" w:rsidP="00C10D73">
      <w:pPr>
        <w:pStyle w:val="Clauselevel2"/>
        <w:jc w:val="both"/>
      </w:pPr>
      <w:r>
        <w:t xml:space="preserve">Alle rettigheter til Teknologien forblir Eagle </w:t>
      </w:r>
      <w:proofErr w:type="spellStart"/>
      <w:r>
        <w:t>Technology’s</w:t>
      </w:r>
      <w:proofErr w:type="spellEnd"/>
      <w:r>
        <w:t xml:space="preserve"> </w:t>
      </w:r>
      <w:commentRangeStart w:id="0"/>
      <w:r>
        <w:t>eiendom</w:t>
      </w:r>
      <w:commentRangeEnd w:id="0"/>
      <w:r w:rsidR="000B13AB">
        <w:rPr>
          <w:rStyle w:val="Merknadsreferanse"/>
        </w:rPr>
        <w:commentReference w:id="0"/>
      </w:r>
      <w:r>
        <w:t>.</w:t>
      </w:r>
    </w:p>
    <w:p w14:paraId="441BFE83" w14:textId="70DAA42E" w:rsidR="00F26542" w:rsidRDefault="00F26542" w:rsidP="00C10D73">
      <w:pPr>
        <w:pStyle w:val="Clauselevel2"/>
        <w:jc w:val="both"/>
      </w:pPr>
      <w:r>
        <w:t>Selskapet har ikke rett til å bruke Teknologien til andre formål</w:t>
      </w:r>
      <w:r w:rsidR="006017E6">
        <w:t xml:space="preserve"> eller på annet vis</w:t>
      </w:r>
      <w:r>
        <w:t xml:space="preserve"> </w:t>
      </w:r>
      <w:r w:rsidR="00764AED">
        <w:t xml:space="preserve">enn nevnt og forutsatt i denne Lisensavtalen </w:t>
      </w:r>
      <w:r w:rsidR="005E7A1D">
        <w:t xml:space="preserve">og Utviklingsavtalen </w:t>
      </w:r>
      <w:r>
        <w:t xml:space="preserve">uten skriftlig samtykke fra </w:t>
      </w:r>
      <w:r w:rsidR="007E1172">
        <w:t>Eagle Technology</w:t>
      </w:r>
      <w:r w:rsidR="00980234">
        <w:t>.</w:t>
      </w:r>
    </w:p>
    <w:p w14:paraId="761A63BC" w14:textId="0ED95B8B" w:rsidR="001831DE" w:rsidRDefault="001831DE" w:rsidP="001831DE">
      <w:pPr>
        <w:pStyle w:val="Clauselevel2"/>
        <w:jc w:val="both"/>
      </w:pPr>
      <w:r>
        <w:t>Selskapet bruker Teknologien på eget ansvar.</w:t>
      </w:r>
    </w:p>
    <w:p w14:paraId="4E9DD0D4" w14:textId="259FE322" w:rsidR="00764AED" w:rsidRDefault="001831DE" w:rsidP="001831DE">
      <w:pPr>
        <w:pStyle w:val="Clauselevel2"/>
        <w:jc w:val="both"/>
      </w:pPr>
      <w:r w:rsidRPr="00444768">
        <w:t>Eagle Technology skal påse at Selskapet gi</w:t>
      </w:r>
      <w:r>
        <w:t xml:space="preserve">s </w:t>
      </w:r>
      <w:r w:rsidR="006342F5">
        <w:t xml:space="preserve">tilgang </w:t>
      </w:r>
      <w:r w:rsidR="0013566F">
        <w:t xml:space="preserve">til </w:t>
      </w:r>
      <w:r w:rsidR="00827A02">
        <w:t xml:space="preserve">og rett til </w:t>
      </w:r>
      <w:r>
        <w:t xml:space="preserve">nødvendig og tilstrekkelig Teknologi også </w:t>
      </w:r>
      <w:r w:rsidR="008A7956">
        <w:t xml:space="preserve">i de </w:t>
      </w:r>
      <w:r>
        <w:t>tilfelle</w:t>
      </w:r>
      <w:r w:rsidR="008A7956">
        <w:t>r</w:t>
      </w:r>
      <w:r>
        <w:t xml:space="preserve"> Eagle Technology ikke er i stand til å utføre leveranser grunnet eierskifte, strategiendring, avvikling, konkurs mv. </w:t>
      </w:r>
    </w:p>
    <w:p w14:paraId="4C4AB439" w14:textId="0ADC430A" w:rsidR="001831DE" w:rsidRPr="00444768" w:rsidRDefault="00764AED" w:rsidP="001831DE">
      <w:pPr>
        <w:pStyle w:val="Clauselevel2"/>
        <w:jc w:val="both"/>
      </w:pPr>
      <w:r w:rsidRPr="00764AED">
        <w:rPr>
          <w:bCs/>
        </w:rPr>
        <w:t xml:space="preserve">Eagle Technology skal påse at Selskapet gis tilgang til og rett til nødvendig og tilstrekkelig Teknologi også for det tilfellet at Eagle Technology ikke er i stand til å utføre teknisk bistand, vedlikehold og andre nødvendige tjenester for å holde </w:t>
      </w:r>
      <w:r w:rsidR="0015117C">
        <w:rPr>
          <w:bCs/>
        </w:rPr>
        <w:t>A</w:t>
      </w:r>
      <w:r w:rsidR="0015117C" w:rsidRPr="00764AED">
        <w:rPr>
          <w:bCs/>
        </w:rPr>
        <w:t xml:space="preserve">nlegget </w:t>
      </w:r>
      <w:r w:rsidRPr="00764AED">
        <w:rPr>
          <w:bCs/>
        </w:rPr>
        <w:t xml:space="preserve">i </w:t>
      </w:r>
      <w:proofErr w:type="gramStart"/>
      <w:r w:rsidRPr="00764AED">
        <w:rPr>
          <w:bCs/>
        </w:rPr>
        <w:t>optimal</w:t>
      </w:r>
      <w:proofErr w:type="gramEnd"/>
      <w:r w:rsidRPr="00764AED">
        <w:rPr>
          <w:bCs/>
        </w:rPr>
        <w:t xml:space="preserve"> drift, uansett grunn</w:t>
      </w:r>
      <w:r w:rsidR="000B029D">
        <w:rPr>
          <w:bCs/>
        </w:rPr>
        <w:t>.</w:t>
      </w:r>
    </w:p>
    <w:p w14:paraId="74DE0019" w14:textId="2A17DA5E" w:rsidR="00DB4608" w:rsidRPr="005D0A29" w:rsidRDefault="003C0F40" w:rsidP="0013566F">
      <w:pPr>
        <w:pStyle w:val="Overskrift2"/>
        <w:jc w:val="both"/>
      </w:pPr>
      <w:r>
        <w:rPr>
          <w:b w:val="0"/>
          <w:bCs w:val="0"/>
        </w:rPr>
        <w:t xml:space="preserve">Selskapet </w:t>
      </w:r>
      <w:r w:rsidR="00C2048E">
        <w:rPr>
          <w:b w:val="0"/>
          <w:bCs w:val="0"/>
        </w:rPr>
        <w:t xml:space="preserve">har tillatelse til å gjøre mindre </w:t>
      </w:r>
      <w:r>
        <w:rPr>
          <w:b w:val="0"/>
          <w:bCs w:val="0"/>
        </w:rPr>
        <w:t xml:space="preserve">justeringer/ombygginger på </w:t>
      </w:r>
      <w:r w:rsidRPr="0015117C">
        <w:rPr>
          <w:b w:val="0"/>
          <w:bCs w:val="0"/>
        </w:rPr>
        <w:t xml:space="preserve">egne </w:t>
      </w:r>
      <w:r w:rsidR="0015117C" w:rsidRPr="00C06BF1">
        <w:rPr>
          <w:b w:val="0"/>
          <w:bCs w:val="0"/>
        </w:rPr>
        <w:t>Anlegg</w:t>
      </w:r>
      <w:r w:rsidR="0015117C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som er levert av Eagle Technology. </w:t>
      </w:r>
      <w:r w:rsidR="007C6675" w:rsidRPr="00DB4608">
        <w:rPr>
          <w:b w:val="0"/>
        </w:rPr>
        <w:t xml:space="preserve">Selskapet skal </w:t>
      </w:r>
      <w:r w:rsidR="001C6408" w:rsidRPr="00DB4608">
        <w:rPr>
          <w:b w:val="0"/>
        </w:rPr>
        <w:t>gis</w:t>
      </w:r>
      <w:r w:rsidR="00B1269D" w:rsidRPr="00DB4608">
        <w:rPr>
          <w:b w:val="0"/>
        </w:rPr>
        <w:t xml:space="preserve"> </w:t>
      </w:r>
      <w:r w:rsidR="00E20F97" w:rsidRPr="00DB4608">
        <w:rPr>
          <w:b w:val="0"/>
        </w:rPr>
        <w:t>tilstrekkelig</w:t>
      </w:r>
      <w:r w:rsidR="00F62FE3" w:rsidRPr="00DB4608">
        <w:rPr>
          <w:b w:val="0"/>
        </w:rPr>
        <w:t xml:space="preserve"> </w:t>
      </w:r>
      <w:r w:rsidR="009A111E" w:rsidRPr="00DB4608">
        <w:rPr>
          <w:b w:val="0"/>
        </w:rPr>
        <w:t xml:space="preserve">teknisk </w:t>
      </w:r>
      <w:r w:rsidR="00F62FE3" w:rsidRPr="00DB4608">
        <w:rPr>
          <w:b w:val="0"/>
        </w:rPr>
        <w:t>underlag</w:t>
      </w:r>
      <w:r w:rsidR="00764AED">
        <w:rPr>
          <w:b w:val="0"/>
        </w:rPr>
        <w:t xml:space="preserve"> og </w:t>
      </w:r>
      <w:r w:rsidR="000B029D">
        <w:rPr>
          <w:b w:val="0"/>
        </w:rPr>
        <w:t xml:space="preserve">nødvendig </w:t>
      </w:r>
      <w:r w:rsidR="00764AED">
        <w:rPr>
          <w:b w:val="0"/>
        </w:rPr>
        <w:t>dokumentasjon</w:t>
      </w:r>
      <w:r w:rsidR="00F62FE3" w:rsidRPr="00DB4608">
        <w:rPr>
          <w:b w:val="0"/>
        </w:rPr>
        <w:t xml:space="preserve"> til å </w:t>
      </w:r>
      <w:r w:rsidR="00494EA1" w:rsidRPr="00DB4608">
        <w:rPr>
          <w:b w:val="0"/>
        </w:rPr>
        <w:t>utføre</w:t>
      </w:r>
      <w:r w:rsidR="00AF07D0" w:rsidRPr="00DB4608">
        <w:rPr>
          <w:b w:val="0"/>
        </w:rPr>
        <w:t xml:space="preserve"> </w:t>
      </w:r>
      <w:r w:rsidR="00977AEF" w:rsidRPr="00DB4608">
        <w:rPr>
          <w:b w:val="0"/>
        </w:rPr>
        <w:t xml:space="preserve">mindre </w:t>
      </w:r>
      <w:r w:rsidR="00AF07D0" w:rsidRPr="00DB4608">
        <w:rPr>
          <w:b w:val="0"/>
        </w:rPr>
        <w:t xml:space="preserve">endringer og </w:t>
      </w:r>
      <w:r w:rsidR="005D6FE0" w:rsidRPr="00DB4608">
        <w:rPr>
          <w:b w:val="0"/>
        </w:rPr>
        <w:t xml:space="preserve">justeringer </w:t>
      </w:r>
      <w:r w:rsidR="008C3F63" w:rsidRPr="00DB4608">
        <w:rPr>
          <w:b w:val="0"/>
        </w:rPr>
        <w:t xml:space="preserve">samt vedlikeholde/oppdatere dokumentasjon </w:t>
      </w:r>
      <w:r w:rsidR="0046725E" w:rsidRPr="00DB4608">
        <w:rPr>
          <w:b w:val="0"/>
        </w:rPr>
        <w:t xml:space="preserve">i </w:t>
      </w:r>
      <w:r w:rsidR="0015117C">
        <w:rPr>
          <w:b w:val="0"/>
        </w:rPr>
        <w:t>A</w:t>
      </w:r>
      <w:r w:rsidR="0015117C" w:rsidRPr="00DB4608">
        <w:rPr>
          <w:b w:val="0"/>
        </w:rPr>
        <w:t xml:space="preserve">nlegget </w:t>
      </w:r>
      <w:r w:rsidR="009529E0" w:rsidRPr="00DB4608">
        <w:rPr>
          <w:b w:val="0"/>
        </w:rPr>
        <w:t xml:space="preserve">etter </w:t>
      </w:r>
      <w:r w:rsidR="0013566F">
        <w:rPr>
          <w:b w:val="0"/>
        </w:rPr>
        <w:t xml:space="preserve">utløpet av </w:t>
      </w:r>
      <w:r w:rsidR="009529E0" w:rsidRPr="00DB4608">
        <w:rPr>
          <w:b w:val="0"/>
        </w:rPr>
        <w:t>garantiperioden.</w:t>
      </w:r>
    </w:p>
    <w:p w14:paraId="35B03607" w14:textId="70211A6B" w:rsidR="00286F7C" w:rsidRPr="00764AED" w:rsidRDefault="00DB4608" w:rsidP="005D0A29">
      <w:pPr>
        <w:pStyle w:val="Clauselevel2"/>
        <w:jc w:val="both"/>
      </w:pPr>
      <w:r>
        <w:t>Eagle Technology plikter å gi Selskapet tilgang til all nødvendig dokumentasjon og data som gjør det mulig for Selskapet å utnytte sin bruksrett etter denne Lisensavtalen</w:t>
      </w:r>
      <w:r w:rsidR="004A307B">
        <w:t xml:space="preserve">, herunder også for det tilfelle at Selskapet benytter en annen leverandør av </w:t>
      </w:r>
      <w:r w:rsidR="0015117C">
        <w:t xml:space="preserve">Anlegget </w:t>
      </w:r>
      <w:r w:rsidR="004A307B">
        <w:t>enn Eagle Technology</w:t>
      </w:r>
      <w:r>
        <w:t>.</w:t>
      </w:r>
    </w:p>
    <w:p w14:paraId="4346B199" w14:textId="1947CAAC" w:rsidR="00980234" w:rsidRDefault="00980234" w:rsidP="00571C6B">
      <w:pPr>
        <w:pStyle w:val="Overskrift1"/>
      </w:pPr>
      <w:bookmarkStart w:id="1" w:name="_Ref184992165"/>
      <w:bookmarkStart w:id="2" w:name="_Toc188535191"/>
      <w:r>
        <w:t>vederlag</w:t>
      </w:r>
      <w:r w:rsidR="00DB4608">
        <w:t xml:space="preserve"> og kommersialisering</w:t>
      </w:r>
    </w:p>
    <w:p w14:paraId="0BC084A1" w14:textId="2B4A797A" w:rsidR="007100B5" w:rsidRDefault="007100B5" w:rsidP="007100B5">
      <w:pPr>
        <w:pStyle w:val="Clauselevel2"/>
        <w:jc w:val="both"/>
      </w:pPr>
      <w:r>
        <w:t xml:space="preserve">Vederlag for bruk av Teknologien inngår i kjøpesummen for </w:t>
      </w:r>
      <w:r w:rsidR="0015117C">
        <w:t xml:space="preserve">Anlegg </w:t>
      </w:r>
      <w:r>
        <w:t xml:space="preserve">som Eagle Technology leverer. </w:t>
      </w:r>
    </w:p>
    <w:p w14:paraId="1EDE83E1" w14:textId="77777777" w:rsidR="00CF327B" w:rsidRDefault="00764AED" w:rsidP="007100B5">
      <w:pPr>
        <w:pStyle w:val="Clauselevel2"/>
        <w:jc w:val="both"/>
      </w:pPr>
      <w:r>
        <w:t xml:space="preserve">Partenes samarbeid, rettigheter og forpliktelser som ledd i kommersialisering av Utviklingsprosjektet er regulert i Utviklingsavtalen. Det følger av Utviklingsavtalen at </w:t>
      </w:r>
      <w:r w:rsidR="007100B5">
        <w:t xml:space="preserve">Selskapet </w:t>
      </w:r>
      <w:r>
        <w:t xml:space="preserve">under visse omstendigheter kan </w:t>
      </w:r>
      <w:r w:rsidR="007100B5">
        <w:t xml:space="preserve">velge å </w:t>
      </w:r>
      <w:r>
        <w:t xml:space="preserve">få </w:t>
      </w:r>
      <w:r w:rsidR="007100B5">
        <w:t>produser</w:t>
      </w:r>
      <w:r>
        <w:t>t</w:t>
      </w:r>
      <w:r w:rsidR="007100B5">
        <w:t xml:space="preserve"> </w:t>
      </w:r>
      <w:r w:rsidR="0015117C">
        <w:t xml:space="preserve">Anlegg </w:t>
      </w:r>
      <w:r w:rsidR="007100B5">
        <w:t xml:space="preserve">hos andre </w:t>
      </w:r>
      <w:r w:rsidR="00EC38FC">
        <w:lastRenderedPageBreak/>
        <w:t xml:space="preserve">leverandører </w:t>
      </w:r>
      <w:r w:rsidR="007100B5">
        <w:t>enn Eagle Technology</w:t>
      </w:r>
      <w:r w:rsidR="003C02AC">
        <w:t xml:space="preserve">. Dette forutsetter dog at dette gjennomføres på </w:t>
      </w:r>
      <w:r w:rsidR="00C10D73">
        <w:t xml:space="preserve">en </w:t>
      </w:r>
      <w:r w:rsidR="003C02AC">
        <w:t>måte som i alle henseende beskytter Eagle Technology sine rettigheter til Teknologien</w:t>
      </w:r>
      <w:r w:rsidR="007100B5">
        <w:t xml:space="preserve">. Eagle Technology plikter </w:t>
      </w:r>
      <w:r w:rsidR="003C02AC">
        <w:t xml:space="preserve">i slike tilfeller </w:t>
      </w:r>
      <w:r w:rsidR="007100B5">
        <w:t>å gi tilgang til Teknologien,</w:t>
      </w:r>
      <w:r w:rsidR="003C02AC">
        <w:t xml:space="preserve"> kontrollert g</w:t>
      </w:r>
      <w:r w:rsidR="00D040B7">
        <w:t>je</w:t>
      </w:r>
      <w:r w:rsidR="003C02AC">
        <w:t xml:space="preserve">nnom en </w:t>
      </w:r>
      <w:r w:rsidR="00D040B7">
        <w:t xml:space="preserve">for Eagle Technology betryggende </w:t>
      </w:r>
      <w:r w:rsidR="003C02AC">
        <w:t>NDA</w:t>
      </w:r>
      <w:r>
        <w:t>,</w:t>
      </w:r>
      <w:r w:rsidR="00BD2A3F">
        <w:t xml:space="preserve"> </w:t>
      </w:r>
      <w:r>
        <w:t xml:space="preserve">på rimelige og sedvanlige vilkår, </w:t>
      </w:r>
      <w:r w:rsidR="003C02AC">
        <w:t xml:space="preserve">med </w:t>
      </w:r>
      <w:r w:rsidR="00C10D73">
        <w:t xml:space="preserve">annen </w:t>
      </w:r>
      <w:r w:rsidR="003C02AC">
        <w:t xml:space="preserve">leverandør av </w:t>
      </w:r>
      <w:r w:rsidR="0015117C">
        <w:t>Anlegget</w:t>
      </w:r>
      <w:r w:rsidR="004C4D96">
        <w:t>.</w:t>
      </w:r>
      <w:r w:rsidR="00D040B7">
        <w:t xml:space="preserve"> </w:t>
      </w:r>
      <w:r w:rsidR="00BD2A3F">
        <w:t xml:space="preserve">Ved vurdering av om </w:t>
      </w:r>
      <w:r w:rsidR="004C4D96">
        <w:t xml:space="preserve">slik </w:t>
      </w:r>
      <w:r w:rsidR="00BD2A3F">
        <w:t xml:space="preserve">NDA er betryggende skal Eagle Technology </w:t>
      </w:r>
      <w:r w:rsidR="004C4D96">
        <w:t xml:space="preserve">ikke </w:t>
      </w:r>
      <w:r w:rsidR="00BD2A3F">
        <w:t>agere urimelig.</w:t>
      </w:r>
      <w:r w:rsidR="003C02AC">
        <w:t xml:space="preserve"> </w:t>
      </w:r>
      <w:r w:rsidR="00C10D73">
        <w:t xml:space="preserve">Selskapet skal </w:t>
      </w:r>
      <w:r w:rsidR="007100B5">
        <w:t xml:space="preserve">i slike tilfeller </w:t>
      </w:r>
      <w:r w:rsidR="00D040B7">
        <w:t xml:space="preserve">dekke alle </w:t>
      </w:r>
      <w:r w:rsidR="00546424">
        <w:t xml:space="preserve">rimelige </w:t>
      </w:r>
      <w:r w:rsidR="00D040B7">
        <w:t>direkte kostnader som Eagle Technology blir påført som følge av prosessen (advokatkostnader, kommunikasjon med ny leverandør mm)</w:t>
      </w:r>
      <w:r w:rsidR="007100B5">
        <w:t xml:space="preserve">. </w:t>
      </w:r>
      <w:r w:rsidR="00420C6E">
        <w:t xml:space="preserve">Kostnader som </w:t>
      </w:r>
      <w:r w:rsidR="00BD2F7D">
        <w:t xml:space="preserve">kreves </w:t>
      </w:r>
      <w:r w:rsidR="00420C6E">
        <w:t>dekke</w:t>
      </w:r>
      <w:r w:rsidR="0013566F">
        <w:t>t</w:t>
      </w:r>
      <w:r w:rsidR="00420C6E">
        <w:t xml:space="preserve"> skal dokumenteres</w:t>
      </w:r>
      <w:r w:rsidR="00A45B3F">
        <w:t xml:space="preserve"> ved fremleggelse av faktura</w:t>
      </w:r>
      <w:r w:rsidR="007E1D27">
        <w:t>/</w:t>
      </w:r>
      <w:r w:rsidR="00A45B3F">
        <w:t>kvittering</w:t>
      </w:r>
      <w:r w:rsidR="00420C6E">
        <w:t>.</w:t>
      </w:r>
      <w:r w:rsidR="002F5C1B">
        <w:t xml:space="preserve"> </w:t>
      </w:r>
    </w:p>
    <w:p w14:paraId="73ACDC0B" w14:textId="7B1D6A6F" w:rsidR="007100B5" w:rsidRDefault="00764AED" w:rsidP="007100B5">
      <w:pPr>
        <w:pStyle w:val="Clauselevel2"/>
        <w:jc w:val="both"/>
      </w:pPr>
      <w:r>
        <w:t xml:space="preserve">Selskapet og/eller den andre leverandøren </w:t>
      </w:r>
      <w:r w:rsidR="002C4B85">
        <w:t>av Anlegg</w:t>
      </w:r>
      <w:r w:rsidR="00A473C0">
        <w:t xml:space="preserve"> </w:t>
      </w:r>
      <w:r>
        <w:t>skal i tilfelle</w:t>
      </w:r>
      <w:r w:rsidR="002C4B85">
        <w:t xml:space="preserve"> som nevnt i punkt 3.2, </w:t>
      </w:r>
      <w:r w:rsidR="00CF327B">
        <w:t xml:space="preserve">betale en lisensavgift på 10% av </w:t>
      </w:r>
      <w:r w:rsidR="002C4B85">
        <w:t xml:space="preserve">samlet </w:t>
      </w:r>
      <w:r w:rsidR="00CF327B">
        <w:t>kjøpesum til Eagle Technology</w:t>
      </w:r>
      <w:r>
        <w:t xml:space="preserve"> for bruk av Teknologien. </w:t>
      </w:r>
      <w:r w:rsidR="002C4B85">
        <w:t xml:space="preserve">Betaling skal skje senest ved overlevering av Anlegg til kunde. </w:t>
      </w:r>
    </w:p>
    <w:p w14:paraId="49514FA5" w14:textId="715815B7" w:rsidR="00571C6B" w:rsidRDefault="00571C6B" w:rsidP="00571C6B">
      <w:pPr>
        <w:pStyle w:val="Overskrift1"/>
      </w:pPr>
      <w:r>
        <w:t>Konfidensialitet</w:t>
      </w:r>
      <w:bookmarkEnd w:id="1"/>
      <w:bookmarkEnd w:id="2"/>
    </w:p>
    <w:p w14:paraId="4F695B76" w14:textId="622E7174" w:rsidR="00571C6B" w:rsidRDefault="00764AED" w:rsidP="00F4716B">
      <w:pPr>
        <w:pStyle w:val="Clauselevel2"/>
        <w:numPr>
          <w:ilvl w:val="1"/>
          <w:numId w:val="5"/>
        </w:numPr>
        <w:tabs>
          <w:tab w:val="clear" w:pos="850"/>
        </w:tabs>
        <w:ind w:left="851" w:hanging="851"/>
        <w:jc w:val="both"/>
      </w:pPr>
      <w:r>
        <w:t xml:space="preserve">Partenes konfidensialitetsforpliktelse er regulert i Utviklingsavtalen. </w:t>
      </w:r>
    </w:p>
    <w:p w14:paraId="08B13A9B" w14:textId="7DEC2A93" w:rsidR="000A4658" w:rsidRDefault="00512C87" w:rsidP="000A4658">
      <w:pPr>
        <w:pStyle w:val="Overskrift1"/>
      </w:pPr>
      <w:r>
        <w:t>Diverse</w:t>
      </w:r>
    </w:p>
    <w:p w14:paraId="636EDB1E" w14:textId="22C173E3" w:rsidR="007100B5" w:rsidRDefault="007100B5">
      <w:pPr>
        <w:pStyle w:val="Clauselevel2"/>
        <w:jc w:val="both"/>
      </w:pPr>
      <w:r>
        <w:t>Lisensa</w:t>
      </w:r>
      <w:r w:rsidR="006A3EB6">
        <w:t xml:space="preserve">vtalen trer i kraft ved begge Parters signering </w:t>
      </w:r>
      <w:r>
        <w:t>og</w:t>
      </w:r>
      <w:r w:rsidR="006A3EB6">
        <w:t xml:space="preserve"> løper – </w:t>
      </w:r>
      <w:commentRangeStart w:id="3"/>
      <w:r w:rsidR="006A3EB6">
        <w:t xml:space="preserve">med mindre Partene avtaler annet </w:t>
      </w:r>
      <w:commentRangeEnd w:id="3"/>
      <w:r w:rsidR="000B13AB">
        <w:rPr>
          <w:rStyle w:val="Merknadsreferanse"/>
        </w:rPr>
        <w:commentReference w:id="3"/>
      </w:r>
      <w:r w:rsidR="006A3EB6">
        <w:t>– i sin helhet</w:t>
      </w:r>
      <w:r w:rsidR="00764AED">
        <w:t xml:space="preserve"> så lenge Partenes rettigheter og forpliktelser som ledd i kommersialisering av resultatene av Utviklingsprosjektet gjelder i henhold til Utviklingsavtalen</w:t>
      </w:r>
      <w:r w:rsidR="00444768">
        <w:t xml:space="preserve">. </w:t>
      </w:r>
    </w:p>
    <w:p w14:paraId="17206AF7" w14:textId="23A79CB8" w:rsidR="00512C87" w:rsidRDefault="00764AED" w:rsidP="00180F69">
      <w:pPr>
        <w:pStyle w:val="Clauselevel2"/>
        <w:jc w:val="both"/>
      </w:pPr>
      <w:r>
        <w:t>Lisensavtalens bortfall</w:t>
      </w:r>
      <w:r w:rsidR="00C10D73">
        <w:t xml:space="preserve"> berører ikke bruk av eksisterende Lisenser eller Partenes plikter </w:t>
      </w:r>
      <w:r w:rsidR="00444768">
        <w:t xml:space="preserve">etter </w:t>
      </w:r>
      <w:r w:rsidR="00C10D73">
        <w:t>punkt 4 om Konfidensialitet</w:t>
      </w:r>
      <w:r>
        <w:t>.</w:t>
      </w:r>
    </w:p>
    <w:p w14:paraId="388A0549" w14:textId="467A7E3C" w:rsidR="00EB2DE0" w:rsidRDefault="00512C87" w:rsidP="00512C87">
      <w:pPr>
        <w:pStyle w:val="Clauselevel2"/>
      </w:pPr>
      <w:r>
        <w:t>Forut for</w:t>
      </w:r>
      <w:r w:rsidRPr="00512C87">
        <w:t xml:space="preserve"> Eagle </w:t>
      </w:r>
      <w:proofErr w:type="spellStart"/>
      <w:r>
        <w:t>Technology's</w:t>
      </w:r>
      <w:proofErr w:type="spellEnd"/>
      <w:r>
        <w:t xml:space="preserve"> eventuelle overdragelse av</w:t>
      </w:r>
      <w:r w:rsidRPr="00512C87">
        <w:t xml:space="preserve"> rettighetene til </w:t>
      </w:r>
      <w:r>
        <w:t>T</w:t>
      </w:r>
      <w:r w:rsidRPr="00512C87">
        <w:t xml:space="preserve">eknologien, </w:t>
      </w:r>
      <w:r>
        <w:t>er Eagle Technology pliktig til (i) å gjøre kjøper</w:t>
      </w:r>
      <w:r w:rsidRPr="00512C87">
        <w:t xml:space="preserve"> kjent med </w:t>
      </w:r>
      <w:r w:rsidR="00EF6BFC">
        <w:t>Selskapet</w:t>
      </w:r>
      <w:r w:rsidRPr="00512C87">
        <w:t xml:space="preserve"> sine rettigheter</w:t>
      </w:r>
      <w:r>
        <w:t xml:space="preserve"> under denne Lisensavtalen,</w:t>
      </w:r>
      <w:r w:rsidRPr="00512C87">
        <w:t xml:space="preserve"> og</w:t>
      </w:r>
      <w:r>
        <w:t xml:space="preserve"> (ii) å sikre at kjøper</w:t>
      </w:r>
      <w:r w:rsidRPr="00512C87">
        <w:t xml:space="preserve"> bekrefte</w:t>
      </w:r>
      <w:r>
        <w:t>r</w:t>
      </w:r>
      <w:r w:rsidRPr="00512C87">
        <w:t xml:space="preserve"> at disse rettigh</w:t>
      </w:r>
      <w:r w:rsidR="00C477AE">
        <w:t>e</w:t>
      </w:r>
      <w:r w:rsidRPr="00512C87">
        <w:t>ter respekteres.</w:t>
      </w:r>
      <w:r w:rsidR="00C10D73">
        <w:t xml:space="preserve"> </w:t>
      </w:r>
      <w:r w:rsidR="00EB2DE0">
        <w:t xml:space="preserve"> </w:t>
      </w:r>
    </w:p>
    <w:p w14:paraId="3E3CABC1" w14:textId="712E9442" w:rsidR="00EB2DE0" w:rsidRDefault="00EB2DE0" w:rsidP="00EB2DE0">
      <w:pPr>
        <w:pStyle w:val="Overskrift1"/>
      </w:pPr>
      <w:r>
        <w:t>LOVVALG OG TVISTELØSNING</w:t>
      </w:r>
    </w:p>
    <w:p w14:paraId="11E21699" w14:textId="2006EDDB" w:rsidR="003F6376" w:rsidRPr="00420200" w:rsidRDefault="00D457FC" w:rsidP="00F67870">
      <w:pPr>
        <w:pStyle w:val="Clauselevel2"/>
        <w:jc w:val="both"/>
      </w:pPr>
      <w:r>
        <w:t xml:space="preserve">Denne </w:t>
      </w:r>
      <w:r w:rsidR="00EB2DE0">
        <w:t>Lisensa</w:t>
      </w:r>
      <w:r>
        <w:t xml:space="preserve">vtalen er underlagt norsk rett. Tvister som springer ut av </w:t>
      </w:r>
      <w:r w:rsidR="00EB2DE0">
        <w:t>Lisensa</w:t>
      </w:r>
      <w:r>
        <w:t xml:space="preserve">vtalen skal – dersom de ikke kan løses i minnelighet – behandles og </w:t>
      </w:r>
      <w:r w:rsidRPr="00D457FC">
        <w:t xml:space="preserve">avgjøres endelig ved voldgift i henhold til voldgiftsreglene til </w:t>
      </w:r>
      <w:r w:rsidR="00420200">
        <w:t>Lov om voldgift fra 2004</w:t>
      </w:r>
      <w:r w:rsidRPr="00420200">
        <w:t>.</w:t>
      </w:r>
    </w:p>
    <w:p w14:paraId="62B4CEB8" w14:textId="23FCDD3C" w:rsidR="00D23EC9" w:rsidRDefault="003F6376" w:rsidP="003F6376">
      <w:pPr>
        <w:pStyle w:val="Clauselevel2"/>
        <w:numPr>
          <w:ilvl w:val="0"/>
          <w:numId w:val="0"/>
        </w:numPr>
        <w:ind w:left="851"/>
        <w:jc w:val="both"/>
      </w:pPr>
      <w:r w:rsidRPr="00420200">
        <w:t xml:space="preserve">Voldgiftsrettens sete (voldgiftsstedet) skal være </w:t>
      </w:r>
      <w:r w:rsidR="00420200" w:rsidRPr="00420200">
        <w:t>Oslo</w:t>
      </w:r>
      <w:r w:rsidRPr="00420200">
        <w:t>.</w:t>
      </w:r>
      <w:r>
        <w:t xml:space="preserve"> Voldgiftsspråket skal være norsk. </w:t>
      </w:r>
    </w:p>
    <w:p w14:paraId="4D6B4441" w14:textId="77777777" w:rsidR="006C096C" w:rsidRDefault="006C096C" w:rsidP="00CC3D67">
      <w:pPr>
        <w:pStyle w:val="Brdtekst"/>
      </w:pPr>
    </w:p>
    <w:p w14:paraId="27266288" w14:textId="77777777" w:rsidR="00B941EA" w:rsidRDefault="00CC3D67" w:rsidP="006C096C">
      <w:pPr>
        <w:pStyle w:val="Brdtekst"/>
        <w:jc w:val="center"/>
      </w:pPr>
      <w:r>
        <w:t>[signaturside følger]</w:t>
      </w:r>
    </w:p>
    <w:p w14:paraId="03646931" w14:textId="5E8E5780" w:rsidR="00E75179" w:rsidRDefault="00E75179">
      <w:r>
        <w:br w:type="page"/>
      </w:r>
    </w:p>
    <w:p w14:paraId="15BF9FBF" w14:textId="77777777" w:rsidR="00E75179" w:rsidRDefault="00E75179" w:rsidP="006C096C">
      <w:pPr>
        <w:pStyle w:val="Brdtekst"/>
        <w:jc w:val="center"/>
      </w:pPr>
    </w:p>
    <w:p w14:paraId="2B1B62F8" w14:textId="20D707E7" w:rsidR="00805F38" w:rsidRDefault="00805F38" w:rsidP="00805F38">
      <w:pPr>
        <w:pStyle w:val="Overskrift1"/>
      </w:pPr>
      <w:bookmarkStart w:id="4" w:name="_Toc188535196"/>
      <w:r w:rsidRPr="00805F38">
        <w:t>Signaturer</w:t>
      </w:r>
      <w:bookmarkEnd w:id="4"/>
    </w:p>
    <w:p w14:paraId="542C826B" w14:textId="77777777" w:rsidR="0086139A" w:rsidRDefault="0086139A" w:rsidP="0086139A">
      <w:pPr>
        <w:pStyle w:val="Brdtekst"/>
        <w:jc w:val="both"/>
      </w:pPr>
      <w:r>
        <w:t>Denne Avtalen er kun utstedt elektronisk og den digitale versjonen skal anses som original.</w:t>
      </w:r>
    </w:p>
    <w:p w14:paraId="159697C9" w14:textId="77777777" w:rsidR="00805F38" w:rsidRDefault="00805F38"/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6"/>
      </w:tblGrid>
      <w:tr w:rsidR="00B941EA" w14:paraId="00F6B20E" w14:textId="77777777">
        <w:tc>
          <w:tcPr>
            <w:tcW w:w="4605" w:type="dxa"/>
          </w:tcPr>
          <w:p w14:paraId="14DDD547" w14:textId="4B10A2E3" w:rsidR="00B941EA" w:rsidRPr="00E75179" w:rsidRDefault="00E75179">
            <w:pPr>
              <w:pStyle w:val="Brdtekst"/>
              <w:jc w:val="both"/>
              <w:rPr>
                <w:lang w:val="en-GB"/>
              </w:rPr>
            </w:pPr>
            <w:r w:rsidRPr="00E75179">
              <w:rPr>
                <w:lang w:val="nn-NO"/>
              </w:rPr>
              <w:t>Ferdocean Shipping AS</w:t>
            </w:r>
          </w:p>
        </w:tc>
        <w:tc>
          <w:tcPr>
            <w:tcW w:w="4606" w:type="dxa"/>
          </w:tcPr>
          <w:p w14:paraId="1D4BD352" w14:textId="682D7EF7" w:rsidR="00B941EA" w:rsidRDefault="00CC0AC6">
            <w:r w:rsidRPr="00750C7D">
              <w:rPr>
                <w:bCs/>
                <w:lang w:val="en-GB"/>
              </w:rPr>
              <w:t>Eagle Technology AS</w:t>
            </w:r>
          </w:p>
        </w:tc>
      </w:tr>
      <w:tr w:rsidR="00B941EA" w14:paraId="7E3941BC" w14:textId="77777777">
        <w:tc>
          <w:tcPr>
            <w:tcW w:w="4605" w:type="dxa"/>
          </w:tcPr>
          <w:p w14:paraId="13197E95" w14:textId="77777777" w:rsidR="00B941EA" w:rsidRDefault="00B941EA">
            <w:pPr>
              <w:pStyle w:val="Brdtekst"/>
              <w:jc w:val="both"/>
            </w:pPr>
          </w:p>
        </w:tc>
        <w:tc>
          <w:tcPr>
            <w:tcW w:w="4606" w:type="dxa"/>
          </w:tcPr>
          <w:p w14:paraId="5419D626" w14:textId="77777777" w:rsidR="00B941EA" w:rsidRDefault="00B941EA">
            <w:pPr>
              <w:pStyle w:val="Brdtekst"/>
              <w:jc w:val="both"/>
            </w:pPr>
          </w:p>
        </w:tc>
      </w:tr>
      <w:tr w:rsidR="00B941EA" w14:paraId="2AC3114E" w14:textId="77777777">
        <w:tc>
          <w:tcPr>
            <w:tcW w:w="4605" w:type="dxa"/>
          </w:tcPr>
          <w:p w14:paraId="759BCE37" w14:textId="77777777" w:rsidR="00B941EA" w:rsidRDefault="00B941EA">
            <w:pPr>
              <w:pStyle w:val="Brdtekst"/>
              <w:jc w:val="both"/>
            </w:pPr>
          </w:p>
        </w:tc>
        <w:tc>
          <w:tcPr>
            <w:tcW w:w="4606" w:type="dxa"/>
          </w:tcPr>
          <w:p w14:paraId="75431D2C" w14:textId="77777777" w:rsidR="00B941EA" w:rsidRDefault="00B941EA">
            <w:pPr>
              <w:pStyle w:val="Brdtekst"/>
              <w:jc w:val="both"/>
            </w:pPr>
          </w:p>
        </w:tc>
      </w:tr>
      <w:tr w:rsidR="00B941EA" w14:paraId="6B8E6071" w14:textId="77777777">
        <w:tc>
          <w:tcPr>
            <w:tcW w:w="4605" w:type="dxa"/>
          </w:tcPr>
          <w:p w14:paraId="187B9B9B" w14:textId="77777777" w:rsidR="00B941EA" w:rsidRDefault="00B941EA">
            <w:pPr>
              <w:pStyle w:val="Brdtekst"/>
              <w:jc w:val="both"/>
            </w:pPr>
          </w:p>
        </w:tc>
        <w:tc>
          <w:tcPr>
            <w:tcW w:w="4606" w:type="dxa"/>
          </w:tcPr>
          <w:p w14:paraId="590D3A9C" w14:textId="77777777" w:rsidR="00B941EA" w:rsidRDefault="00B941EA">
            <w:pPr>
              <w:pStyle w:val="Brdtekst"/>
              <w:jc w:val="both"/>
            </w:pPr>
          </w:p>
        </w:tc>
      </w:tr>
      <w:tr w:rsidR="00B941EA" w14:paraId="3CFF6818" w14:textId="77777777">
        <w:tc>
          <w:tcPr>
            <w:tcW w:w="4605" w:type="dxa"/>
          </w:tcPr>
          <w:p w14:paraId="5016ACDC" w14:textId="77777777" w:rsidR="00B941EA" w:rsidRDefault="00B941EA">
            <w:pPr>
              <w:pStyle w:val="Brdtekst"/>
              <w:jc w:val="both"/>
            </w:pPr>
            <w:r>
              <w:t>_________________________________________</w:t>
            </w:r>
          </w:p>
        </w:tc>
        <w:tc>
          <w:tcPr>
            <w:tcW w:w="4606" w:type="dxa"/>
          </w:tcPr>
          <w:p w14:paraId="10F25DA6" w14:textId="77777777" w:rsidR="00B941EA" w:rsidRDefault="00B941EA">
            <w:pPr>
              <w:pStyle w:val="Brdtekst"/>
              <w:jc w:val="both"/>
            </w:pPr>
            <w:r>
              <w:t>_________________________________________</w:t>
            </w:r>
          </w:p>
        </w:tc>
      </w:tr>
      <w:tr w:rsidR="00B941EA" w14:paraId="6A2C10E7" w14:textId="77777777">
        <w:tc>
          <w:tcPr>
            <w:tcW w:w="4605" w:type="dxa"/>
          </w:tcPr>
          <w:p w14:paraId="2D4942CD" w14:textId="77777777" w:rsidR="00B941EA" w:rsidRDefault="00B941EA">
            <w:pPr>
              <w:pStyle w:val="Brdtekst"/>
              <w:jc w:val="both"/>
            </w:pPr>
            <w:r>
              <w:t>Signatur og dato</w:t>
            </w:r>
          </w:p>
          <w:p w14:paraId="6E948365" w14:textId="77777777" w:rsidR="00B941EA" w:rsidRDefault="00B941EA">
            <w:pPr>
              <w:pStyle w:val="Brdtekst"/>
              <w:jc w:val="both"/>
            </w:pPr>
          </w:p>
        </w:tc>
        <w:tc>
          <w:tcPr>
            <w:tcW w:w="4606" w:type="dxa"/>
          </w:tcPr>
          <w:p w14:paraId="52819A20" w14:textId="77777777" w:rsidR="00B941EA" w:rsidRDefault="00B941EA">
            <w:pPr>
              <w:pStyle w:val="Brdtekst"/>
              <w:jc w:val="both"/>
            </w:pPr>
            <w:r>
              <w:t>Signatur og dato</w:t>
            </w:r>
          </w:p>
          <w:p w14:paraId="51028EC6" w14:textId="77777777" w:rsidR="00B941EA" w:rsidRDefault="00B941EA">
            <w:pPr>
              <w:pStyle w:val="Brdtekst"/>
              <w:jc w:val="both"/>
            </w:pPr>
          </w:p>
        </w:tc>
      </w:tr>
      <w:tr w:rsidR="00B941EA" w14:paraId="1FE1410D" w14:textId="77777777">
        <w:tc>
          <w:tcPr>
            <w:tcW w:w="4605" w:type="dxa"/>
          </w:tcPr>
          <w:p w14:paraId="379158FE" w14:textId="77777777" w:rsidR="00B941EA" w:rsidRDefault="00B941EA">
            <w:pPr>
              <w:pStyle w:val="Brdtekst"/>
              <w:jc w:val="both"/>
            </w:pPr>
            <w:r>
              <w:t xml:space="preserve">Navn: </w:t>
            </w:r>
          </w:p>
        </w:tc>
        <w:tc>
          <w:tcPr>
            <w:tcW w:w="4606" w:type="dxa"/>
          </w:tcPr>
          <w:p w14:paraId="5E0FD167" w14:textId="77777777" w:rsidR="00B941EA" w:rsidRDefault="00B941EA">
            <w:pPr>
              <w:pStyle w:val="Brdtekst"/>
              <w:jc w:val="both"/>
            </w:pPr>
            <w:r>
              <w:t>Navn:</w:t>
            </w:r>
          </w:p>
        </w:tc>
      </w:tr>
      <w:tr w:rsidR="00B941EA" w14:paraId="1349F817" w14:textId="77777777">
        <w:tc>
          <w:tcPr>
            <w:tcW w:w="4605" w:type="dxa"/>
          </w:tcPr>
          <w:p w14:paraId="1F894107" w14:textId="77777777" w:rsidR="00B941EA" w:rsidRDefault="00B941EA">
            <w:pPr>
              <w:pStyle w:val="Brdtekst"/>
              <w:jc w:val="both"/>
            </w:pPr>
            <w:r>
              <w:t xml:space="preserve">Stilling: </w:t>
            </w:r>
          </w:p>
        </w:tc>
        <w:tc>
          <w:tcPr>
            <w:tcW w:w="4606" w:type="dxa"/>
          </w:tcPr>
          <w:p w14:paraId="6F9070F2" w14:textId="77777777" w:rsidR="00B941EA" w:rsidRDefault="00B941EA">
            <w:pPr>
              <w:pStyle w:val="Brdtekst"/>
              <w:jc w:val="both"/>
            </w:pPr>
            <w:r>
              <w:t>Stilling:</w:t>
            </w:r>
          </w:p>
        </w:tc>
      </w:tr>
    </w:tbl>
    <w:p w14:paraId="17BF4DB8" w14:textId="77777777" w:rsidR="00CC3D67" w:rsidRDefault="00CC3D67" w:rsidP="00CC3D67">
      <w:pPr>
        <w:pStyle w:val="Brdtekst"/>
      </w:pPr>
    </w:p>
    <w:p w14:paraId="4E1B8975" w14:textId="77777777" w:rsidR="0086139A" w:rsidRDefault="0086139A" w:rsidP="00CC3D67">
      <w:pPr>
        <w:pStyle w:val="Brdtekst"/>
      </w:pPr>
    </w:p>
    <w:p w14:paraId="58FFAF48" w14:textId="17D971C8" w:rsidR="0086139A" w:rsidRPr="00CC3D67" w:rsidRDefault="0086139A" w:rsidP="0086139A">
      <w:pPr>
        <w:pStyle w:val="Brdtekst"/>
        <w:jc w:val="center"/>
      </w:pPr>
    </w:p>
    <w:sectPr w:rsidR="0086139A" w:rsidRPr="00CC3D67" w:rsidSect="001642B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701" w:right="1418" w:bottom="1701" w:left="1418" w:header="709" w:footer="510" w:gutter="0"/>
      <w:paperSrc w:first="11" w:other="15"/>
      <w:cols w:space="708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unar Nilsen" w:date="2025-03-26T15:06:00Z" w:initials="RN">
    <w:p w14:paraId="7FCE716E" w14:textId="77777777" w:rsidR="000B13AB" w:rsidRDefault="000B13AB" w:rsidP="000B13AB">
      <w:pPr>
        <w:pStyle w:val="Merknadstekst"/>
      </w:pPr>
      <w:r>
        <w:rPr>
          <w:rStyle w:val="Merknadsreferanse"/>
        </w:rPr>
        <w:annotationRef/>
      </w:r>
      <w:r>
        <w:t>Da må ET stå for utviklingskostnaden i den andre avtalen. Ref punkt 2.1 fase 1 og 2</w:t>
      </w:r>
    </w:p>
  </w:comment>
  <w:comment w:id="3" w:author="Runar Nilsen" w:date="2025-03-26T15:08:00Z" w:initials="RN">
    <w:p w14:paraId="5AA85AE8" w14:textId="77777777" w:rsidR="000B13AB" w:rsidRDefault="000B13AB" w:rsidP="000B13AB">
      <w:pPr>
        <w:pStyle w:val="Merknadstekst"/>
      </w:pPr>
      <w:r>
        <w:rPr>
          <w:rStyle w:val="Merknadsreferanse"/>
        </w:rPr>
        <w:annotationRef/>
      </w:r>
      <w:r>
        <w:t>Må defineres bedre for å beskytte FOS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CE716E" w15:done="0"/>
  <w15:commentEx w15:paraId="5AA85A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3B6DF2" w16cex:dateUtc="2025-03-26T14:06:00Z"/>
  <w16cex:commentExtensible w16cex:durableId="667E6141" w16cex:dateUtc="2025-03-26T14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CE716E" w16cid:durableId="113B6DF2"/>
  <w16cid:commentId w16cid:paraId="5AA85AE8" w16cid:durableId="667E614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CCC0" w14:textId="77777777" w:rsidR="00EE1A33" w:rsidRDefault="00EE1A33">
      <w:r>
        <w:separator/>
      </w:r>
    </w:p>
  </w:endnote>
  <w:endnote w:type="continuationSeparator" w:id="0">
    <w:p w14:paraId="39767D93" w14:textId="77777777" w:rsidR="00EE1A33" w:rsidRDefault="00EE1A33">
      <w:r>
        <w:continuationSeparator/>
      </w:r>
    </w:p>
  </w:endnote>
  <w:endnote w:type="continuationNotice" w:id="1">
    <w:p w14:paraId="0030F5EC" w14:textId="77777777" w:rsidR="00EE1A33" w:rsidRDefault="00EE1A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2BB3B" w14:textId="77777777" w:rsidR="009C438E" w:rsidRDefault="009C438E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CCF9C" w14:textId="01D85FAA" w:rsidR="008D494A" w:rsidRDefault="008D494A">
    <w:pPr>
      <w:pStyle w:val="Bunntekst"/>
      <w:tabs>
        <w:tab w:val="clear" w:pos="4536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AF3BC" w14:textId="7F307A7F" w:rsidR="008D494A" w:rsidRDefault="008D494A" w:rsidP="004277B6">
    <w:pPr>
      <w:pStyle w:val="Bunntekst"/>
      <w:tabs>
        <w:tab w:val="clear" w:pos="453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30AE1" w14:textId="77777777" w:rsidR="00EE1A33" w:rsidRDefault="00EE1A33">
      <w:r>
        <w:separator/>
      </w:r>
    </w:p>
  </w:footnote>
  <w:footnote w:type="continuationSeparator" w:id="0">
    <w:p w14:paraId="58C7A27C" w14:textId="77777777" w:rsidR="00EE1A33" w:rsidRDefault="00EE1A33">
      <w:r>
        <w:continuationSeparator/>
      </w:r>
    </w:p>
  </w:footnote>
  <w:footnote w:type="continuationNotice" w:id="1">
    <w:p w14:paraId="15FDF5DD" w14:textId="77777777" w:rsidR="00EE1A33" w:rsidRDefault="00EE1A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0B9B" w14:textId="77777777" w:rsidR="009C438E" w:rsidRDefault="009C438E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0AB18" w14:textId="77777777" w:rsidR="008D494A" w:rsidRDefault="008D494A">
    <w:pPr>
      <w:pStyle w:val="Topptekst"/>
      <w:jc w:val="center"/>
    </w:pPr>
    <w:r>
      <w:t xml:space="preserve">- </w:t>
    </w:r>
    <w:r>
      <w:rPr>
        <w:rStyle w:val="Sidetall"/>
      </w:rPr>
      <w:fldChar w:fldCharType="begin"/>
    </w:r>
    <w:r>
      <w:rPr>
        <w:rStyle w:val="Sidetall"/>
      </w:rPr>
      <w:instrText xml:space="preserve"> PAGE </w:instrText>
    </w:r>
    <w:r>
      <w:rPr>
        <w:rStyle w:val="Sidetall"/>
      </w:rPr>
      <w:fldChar w:fldCharType="separate"/>
    </w:r>
    <w:r>
      <w:rPr>
        <w:rStyle w:val="Sidetall"/>
        <w:noProof/>
      </w:rPr>
      <w:t>2</w:t>
    </w:r>
    <w:r>
      <w:rPr>
        <w:rStyle w:val="Sidetall"/>
      </w:rPr>
      <w:fldChar w:fldCharType="end"/>
    </w:r>
    <w:r>
      <w:rPr>
        <w:rStyle w:val="Sidetall"/>
      </w:rPr>
      <w:t xml:space="preserve"> 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10EC5" w14:textId="77777777" w:rsidR="009C438E" w:rsidRDefault="009C438E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DFE"/>
    <w:multiLevelType w:val="multilevel"/>
    <w:tmpl w:val="10724940"/>
    <w:lvl w:ilvl="0">
      <w:start w:val="1"/>
      <w:numFmt w:val="decimal"/>
      <w:pStyle w:val="Appendix"/>
      <w:suff w:val="space"/>
      <w:lvlText w:val="Appendix %1"/>
      <w:lvlJc w:val="left"/>
      <w:pPr>
        <w:ind w:left="0" w:firstLine="0"/>
      </w:pPr>
      <w:rPr>
        <w:rFonts w:hint="default"/>
        <w:b/>
        <w:i w:val="0"/>
        <w:sz w:val="24"/>
      </w:rPr>
    </w:lvl>
    <w:lvl w:ilvl="1">
      <w:start w:val="1"/>
      <w:numFmt w:val="decimal"/>
      <w:pStyle w:val="Appendix1"/>
      <w:lvlText w:val="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AE35021"/>
    <w:multiLevelType w:val="hybridMultilevel"/>
    <w:tmpl w:val="B022BCF0"/>
    <w:lvl w:ilvl="0" w:tplc="8E747C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27072"/>
    <w:multiLevelType w:val="multilevel"/>
    <w:tmpl w:val="A93CD656"/>
    <w:lvl w:ilvl="0">
      <w:start w:val="1"/>
      <w:numFmt w:val="decimal"/>
      <w:pStyle w:val="Schedulenumbering1"/>
      <w:lvlText w:val="%1"/>
      <w:lvlJc w:val="left"/>
      <w:pPr>
        <w:ind w:left="432" w:hanging="432"/>
      </w:pPr>
    </w:lvl>
    <w:lvl w:ilvl="1">
      <w:start w:val="1"/>
      <w:numFmt w:val="decimal"/>
      <w:pStyle w:val="Schedulenumbering2"/>
      <w:lvlText w:val="%1.%2"/>
      <w:lvlJc w:val="left"/>
      <w:pPr>
        <w:ind w:left="576" w:hanging="576"/>
      </w:pPr>
      <w:rPr>
        <w:lang w:val="en-GB"/>
      </w:rPr>
    </w:lvl>
    <w:lvl w:ilvl="2">
      <w:start w:val="1"/>
      <w:numFmt w:val="decimal"/>
      <w:pStyle w:val="Schedulenumbering3"/>
      <w:lvlText w:val="%1.%2.%3"/>
      <w:lvlJc w:val="left"/>
      <w:pPr>
        <w:ind w:left="720" w:hanging="720"/>
      </w:pPr>
      <w:rPr>
        <w:lang w:val="en-GB"/>
      </w:rPr>
    </w:lvl>
    <w:lvl w:ilvl="3">
      <w:start w:val="1"/>
      <w:numFmt w:val="decimal"/>
      <w:pStyle w:val="Schedulenumbering4"/>
      <w:lvlText w:val="%1.%2.%3.%4"/>
      <w:lvlJc w:val="left"/>
      <w:pPr>
        <w:ind w:left="864" w:hanging="864"/>
      </w:pPr>
    </w:lvl>
    <w:lvl w:ilvl="4">
      <w:start w:val="1"/>
      <w:numFmt w:val="decimal"/>
      <w:pStyle w:val="Schedulenumbering5"/>
      <w:lvlText w:val="%1.%2.%3.%4.%5"/>
      <w:lvlJc w:val="left"/>
      <w:pPr>
        <w:ind w:left="1008" w:hanging="1008"/>
      </w:pPr>
    </w:lvl>
    <w:lvl w:ilvl="5">
      <w:start w:val="1"/>
      <w:numFmt w:val="decimal"/>
      <w:pStyle w:val="Schedulenumbering6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22966D2"/>
    <w:multiLevelType w:val="multilevel"/>
    <w:tmpl w:val="190A12C8"/>
    <w:lvl w:ilvl="0">
      <w:start w:val="1"/>
      <w:numFmt w:val="bullet"/>
      <w:pStyle w:val="Bullet1"/>
      <w:lvlText w:val=""/>
      <w:lvlJc w:val="left"/>
      <w:pPr>
        <w:ind w:left="851" w:hanging="851"/>
      </w:pPr>
      <w:rPr>
        <w:rFonts w:ascii="Symbol" w:hAnsi="Symbol" w:hint="default"/>
        <w:caps w:val="0"/>
        <w:strike w:val="0"/>
        <w:dstrike w:val="0"/>
        <w:vanish w:val="0"/>
        <w:color w:val="auto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pStyle w:val="Bullet2"/>
      <w:lvlText w:val=""/>
      <w:lvlJc w:val="left"/>
      <w:pPr>
        <w:ind w:left="1418" w:hanging="567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pStyle w:val="Bullet3"/>
      <w:lvlText w:val=""/>
      <w:lvlJc w:val="left"/>
      <w:pPr>
        <w:ind w:left="1985" w:hanging="567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pStyle w:val="Bullet4"/>
      <w:lvlText w:val=""/>
      <w:lvlJc w:val="left"/>
      <w:pPr>
        <w:ind w:left="2552" w:hanging="567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pStyle w:val="Bullet5"/>
      <w:lvlText w:val=""/>
      <w:lvlJc w:val="left"/>
      <w:pPr>
        <w:ind w:left="3119" w:hanging="567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"/>
      <w:lvlJc w:val="left"/>
      <w:pPr>
        <w:ind w:left="4321" w:hanging="721"/>
      </w:pPr>
      <w:rPr>
        <w:rFonts w:ascii="Symbol" w:hAnsi="Symbol" w:hint="default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suff w:val="nothing"/>
      <w:lvlText w:val=""/>
      <w:lvlJc w:val="center"/>
      <w:pPr>
        <w:ind w:left="0" w:firstLine="0"/>
      </w:pPr>
      <w:rPr>
        <w:rFonts w:cs="Times New Roman" w:hint="default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cs="Times New Roman" w:hint="default"/>
        <w:caps w:val="0"/>
        <w:strike w:val="0"/>
        <w:dstrike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1C540039"/>
    <w:multiLevelType w:val="multilevel"/>
    <w:tmpl w:val="E272B07C"/>
    <w:lvl w:ilvl="0">
      <w:start w:val="1"/>
      <w:numFmt w:val="decimal"/>
      <w:lvlRestart w:val="0"/>
      <w:pStyle w:val="ScheduleHeading"/>
      <w:suff w:val="nothing"/>
      <w:lvlText w:val="Schedule %1"/>
      <w:lvlJc w:val="left"/>
      <w:pPr>
        <w:ind w:left="0" w:firstLine="0"/>
      </w:pPr>
      <w:rPr>
        <w:rFonts w:ascii="Cambria" w:hAnsi="Cambria" w:cs="Times New Roman" w:hint="default"/>
        <w:b/>
        <w:i w:val="0"/>
        <w:caps/>
        <w:small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1">
      <w:start w:val="1"/>
      <w:numFmt w:val="upperLetter"/>
      <w:pStyle w:val="SchedulePart"/>
      <w:suff w:val="nothing"/>
      <w:lvlText w:val="Part %2"/>
      <w:lvlJc w:val="left"/>
      <w:pPr>
        <w:ind w:left="0" w:firstLine="0"/>
      </w:pPr>
      <w:rPr>
        <w:rFonts w:ascii="Cambria" w:hAnsi="Cambria" w:cs="Times New Roman" w:hint="default"/>
        <w:b/>
        <w:i w:val="0"/>
        <w:caps/>
        <w:small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2">
      <w:start w:val="1"/>
      <w:numFmt w:val="decimal"/>
      <w:lvlRestart w:val="1"/>
      <w:pStyle w:val="Schedule1"/>
      <w:isLgl/>
      <w:lvlText w:val="%3."/>
      <w:lvlJc w:val="left"/>
      <w:pPr>
        <w:ind w:left="851" w:hanging="851"/>
      </w:pPr>
      <w:rPr>
        <w:rFonts w:ascii="Cambria" w:hAnsi="Cambria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3">
      <w:start w:val="1"/>
      <w:numFmt w:val="decimal"/>
      <w:pStyle w:val="Schedule2"/>
      <w:isLgl/>
      <w:lvlText w:val="%3.%4"/>
      <w:lvlJc w:val="left"/>
      <w:pPr>
        <w:ind w:left="851" w:hanging="851"/>
      </w:pPr>
      <w:rPr>
        <w:rFonts w:ascii="Cambria" w:hAnsi="Cambria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4">
      <w:start w:val="1"/>
      <w:numFmt w:val="decimal"/>
      <w:pStyle w:val="Schedule3"/>
      <w:isLgl/>
      <w:lvlText w:val="%3.%4.%5"/>
      <w:lvlJc w:val="left"/>
      <w:pPr>
        <w:ind w:left="1418" w:hanging="567"/>
      </w:pPr>
      <w:rPr>
        <w:rFonts w:ascii="Cambria" w:hAnsi="Cambria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5">
      <w:start w:val="1"/>
      <w:numFmt w:val="lowerLetter"/>
      <w:pStyle w:val="Schedule4"/>
      <w:lvlText w:val="(%6)"/>
      <w:lvlJc w:val="left"/>
      <w:pPr>
        <w:ind w:left="1985" w:hanging="567"/>
      </w:pPr>
      <w:rPr>
        <w:rFonts w:ascii="Cambria" w:hAnsi="Cambria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6">
      <w:start w:val="1"/>
      <w:numFmt w:val="lowerRoman"/>
      <w:pStyle w:val="Schedule5"/>
      <w:lvlText w:val="(%7)"/>
      <w:lvlJc w:val="left"/>
      <w:pPr>
        <w:ind w:left="2552" w:hanging="567"/>
      </w:pPr>
      <w:rPr>
        <w:rFonts w:ascii="Cambria" w:hAnsi="Cambria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7">
      <w:start w:val="1"/>
      <w:numFmt w:val="upperLetter"/>
      <w:pStyle w:val="Schedule6"/>
      <w:lvlText w:val="(%8)"/>
      <w:lvlJc w:val="left"/>
      <w:pPr>
        <w:ind w:left="3119" w:hanging="567"/>
      </w:pPr>
      <w:rPr>
        <w:rFonts w:ascii="Cambria" w:hAnsi="Cambria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decimal"/>
      <w:pStyle w:val="Schedule7"/>
      <w:lvlText w:val="(%9)"/>
      <w:lvlJc w:val="left"/>
      <w:pPr>
        <w:ind w:left="3686" w:hanging="567"/>
      </w:pPr>
      <w:rPr>
        <w:rFonts w:ascii="Cambria" w:hAnsi="Cambria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5" w15:restartNumberingAfterBreak="0">
    <w:nsid w:val="1D1B3BCA"/>
    <w:multiLevelType w:val="multilevel"/>
    <w:tmpl w:val="DA569180"/>
    <w:lvl w:ilvl="0">
      <w:start w:val="1"/>
      <w:numFmt w:val="decimal"/>
      <w:lvlRestart w:val="0"/>
      <w:lvlText w:val="%1"/>
      <w:lvlJc w:val="left"/>
      <w:pPr>
        <w:tabs>
          <w:tab w:val="num" w:pos="850"/>
        </w:tabs>
        <w:ind w:left="850" w:hanging="85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</w:lvl>
    <w:lvl w:ilvl="4">
      <w:start w:val="1"/>
      <w:numFmt w:val="decimal"/>
      <w:lvlText w:val="%1.%2.%3.%4.%5"/>
      <w:lvlJc w:val="left"/>
      <w:pPr>
        <w:tabs>
          <w:tab w:val="num" w:pos="1417"/>
        </w:tabs>
        <w:ind w:left="1417" w:hanging="1417"/>
      </w:pPr>
    </w:lvl>
    <w:lvl w:ilvl="5">
      <w:start w:val="1"/>
      <w:numFmt w:val="decimal"/>
      <w:lvlText w:val="(%6)"/>
      <w:lvlJc w:val="left"/>
      <w:pPr>
        <w:tabs>
          <w:tab w:val="num" w:pos="1701"/>
        </w:tabs>
        <w:ind w:left="1701" w:hanging="851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9EB50C2"/>
    <w:multiLevelType w:val="multilevel"/>
    <w:tmpl w:val="CFA21730"/>
    <w:lvl w:ilvl="0">
      <w:start w:val="1"/>
      <w:numFmt w:val="decimal"/>
      <w:lvlRestart w:val="0"/>
      <w:pStyle w:val="Vedlegg"/>
      <w:suff w:val="nothing"/>
      <w:lvlText w:val="Vedlegg 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Vedlegg1"/>
      <w:lvlText w:val="%2"/>
      <w:lvlJc w:val="left"/>
      <w:pPr>
        <w:ind w:left="851" w:hanging="851"/>
      </w:pPr>
      <w:rPr>
        <w:rFonts w:ascii="Times New Roman" w:hAnsi="Times New Roman" w:cs="Times New Roman" w:hint="default"/>
        <w:b w:val="0"/>
        <w:i w:val="0"/>
        <w:caps/>
        <w:small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2">
      <w:start w:val="1"/>
      <w:numFmt w:val="decimal"/>
      <w:lvlRestart w:val="1"/>
      <w:pStyle w:val="Vedlegg2"/>
      <w:isLgl/>
      <w:lvlText w:val="%2.%3"/>
      <w:lvlJc w:val="left"/>
      <w:pPr>
        <w:ind w:left="851" w:hanging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3">
      <w:start w:val="1"/>
      <w:numFmt w:val="decimal"/>
      <w:isLgl/>
      <w:lvlText w:val="%3.%4"/>
      <w:lvlJc w:val="left"/>
      <w:pPr>
        <w:ind w:left="851" w:hanging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4">
      <w:start w:val="1"/>
      <w:numFmt w:val="decimal"/>
      <w:isLgl/>
      <w:lvlText w:val="%3.%4.%5"/>
      <w:lvlJc w:val="left"/>
      <w:pPr>
        <w:ind w:left="851" w:hanging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5">
      <w:start w:val="1"/>
      <w:numFmt w:val="lowerLetter"/>
      <w:lvlText w:val="(%6)"/>
      <w:lvlJc w:val="left"/>
      <w:pPr>
        <w:ind w:left="1701" w:hanging="85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6">
      <w:start w:val="1"/>
      <w:numFmt w:val="lowerRoman"/>
      <w:lvlText w:val="(%7)"/>
      <w:lvlJc w:val="left"/>
      <w:pPr>
        <w:ind w:left="2552" w:hanging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7">
      <w:start w:val="1"/>
      <w:numFmt w:val="upperLetter"/>
      <w:lvlText w:val="(%8)"/>
      <w:lvlJc w:val="left"/>
      <w:pPr>
        <w:ind w:left="3402" w:hanging="85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decimal"/>
      <w:lvlText w:val="(%9)"/>
      <w:lvlJc w:val="left"/>
      <w:pPr>
        <w:ind w:left="4253" w:hanging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7" w15:restartNumberingAfterBreak="0">
    <w:nsid w:val="347A624B"/>
    <w:multiLevelType w:val="multilevel"/>
    <w:tmpl w:val="E9980C6C"/>
    <w:lvl w:ilvl="0">
      <w:start w:val="1"/>
      <w:numFmt w:val="none"/>
      <w:lvlRestart w:val="0"/>
      <w:pStyle w:val="Definitions"/>
      <w:suff w:val="nothing"/>
      <w:lvlText w:val=""/>
      <w:lvlJc w:val="left"/>
      <w:pPr>
        <w:ind w:left="851" w:firstLine="0"/>
      </w:pPr>
      <w:rPr>
        <w:rFonts w:ascii="Arial" w:hAnsi="Arial" w:cs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1">
      <w:start w:val="1"/>
      <w:numFmt w:val="lowerLetter"/>
      <w:pStyle w:val="Definitionsa"/>
      <w:lvlText w:val="(%2)"/>
      <w:lvlJc w:val="left"/>
      <w:pPr>
        <w:ind w:left="1418" w:hanging="567"/>
      </w:pPr>
      <w:rPr>
        <w:rFonts w:ascii="Cambria" w:hAnsi="Cambria" w:cs="Aria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2">
      <w:start w:val="1"/>
      <w:numFmt w:val="lowerRoman"/>
      <w:pStyle w:val="Definitionsi"/>
      <w:lvlText w:val="(%3)"/>
      <w:lvlJc w:val="left"/>
      <w:pPr>
        <w:ind w:left="1985" w:hanging="567"/>
      </w:pPr>
      <w:rPr>
        <w:rFonts w:ascii="Cambria" w:hAnsi="Cambria" w:cs="Aria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348F7D21"/>
    <w:multiLevelType w:val="hybridMultilevel"/>
    <w:tmpl w:val="2C3694DE"/>
    <w:lvl w:ilvl="0" w:tplc="C532C3C6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931" w:hanging="360"/>
      </w:pPr>
    </w:lvl>
    <w:lvl w:ilvl="2" w:tplc="0414001B" w:tentative="1">
      <w:start w:val="1"/>
      <w:numFmt w:val="lowerRoman"/>
      <w:lvlText w:val="%3."/>
      <w:lvlJc w:val="right"/>
      <w:pPr>
        <w:ind w:left="2651" w:hanging="180"/>
      </w:pPr>
    </w:lvl>
    <w:lvl w:ilvl="3" w:tplc="0414000F" w:tentative="1">
      <w:start w:val="1"/>
      <w:numFmt w:val="decimal"/>
      <w:lvlText w:val="%4."/>
      <w:lvlJc w:val="left"/>
      <w:pPr>
        <w:ind w:left="3371" w:hanging="360"/>
      </w:pPr>
    </w:lvl>
    <w:lvl w:ilvl="4" w:tplc="04140019" w:tentative="1">
      <w:start w:val="1"/>
      <w:numFmt w:val="lowerLetter"/>
      <w:lvlText w:val="%5."/>
      <w:lvlJc w:val="left"/>
      <w:pPr>
        <w:ind w:left="4091" w:hanging="360"/>
      </w:pPr>
    </w:lvl>
    <w:lvl w:ilvl="5" w:tplc="0414001B" w:tentative="1">
      <w:start w:val="1"/>
      <w:numFmt w:val="lowerRoman"/>
      <w:lvlText w:val="%6."/>
      <w:lvlJc w:val="right"/>
      <w:pPr>
        <w:ind w:left="4811" w:hanging="180"/>
      </w:pPr>
    </w:lvl>
    <w:lvl w:ilvl="6" w:tplc="0414000F" w:tentative="1">
      <w:start w:val="1"/>
      <w:numFmt w:val="decimal"/>
      <w:lvlText w:val="%7."/>
      <w:lvlJc w:val="left"/>
      <w:pPr>
        <w:ind w:left="5531" w:hanging="360"/>
      </w:pPr>
    </w:lvl>
    <w:lvl w:ilvl="7" w:tplc="04140019" w:tentative="1">
      <w:start w:val="1"/>
      <w:numFmt w:val="lowerLetter"/>
      <w:lvlText w:val="%8."/>
      <w:lvlJc w:val="left"/>
      <w:pPr>
        <w:ind w:left="6251" w:hanging="360"/>
      </w:pPr>
    </w:lvl>
    <w:lvl w:ilvl="8" w:tplc="0414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38F37303"/>
    <w:multiLevelType w:val="multilevel"/>
    <w:tmpl w:val="633EA2D0"/>
    <w:lvl w:ilvl="0">
      <w:start w:val="1"/>
      <w:numFmt w:val="decimal"/>
      <w:pStyle w:val="Bevis"/>
      <w:lvlText w:val="Bevis %1:"/>
      <w:lvlJc w:val="left"/>
      <w:pPr>
        <w:ind w:left="1985" w:hanging="1134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229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0" w15:restartNumberingAfterBreak="0">
    <w:nsid w:val="4ED62D79"/>
    <w:multiLevelType w:val="multilevel"/>
    <w:tmpl w:val="7F3C9282"/>
    <w:lvl w:ilvl="0">
      <w:start w:val="1"/>
      <w:numFmt w:val="decimal"/>
      <w:lvlRestart w:val="0"/>
      <w:pStyle w:val="Overskrift1"/>
      <w:lvlText w:val="%1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850"/>
        </w:tabs>
        <w:ind w:left="850" w:hanging="850"/>
      </w:pPr>
      <w:rPr>
        <w:b w:val="0"/>
        <w:bCs w:val="0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50"/>
        </w:tabs>
        <w:ind w:left="850" w:hanging="850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417"/>
        </w:tabs>
        <w:ind w:left="1417" w:hanging="1417"/>
      </w:pPr>
    </w:lvl>
    <w:lvl w:ilvl="5">
      <w:start w:val="1"/>
      <w:numFmt w:val="decimal"/>
      <w:lvlText w:val="(%6)"/>
      <w:lvlJc w:val="left"/>
      <w:pPr>
        <w:tabs>
          <w:tab w:val="num" w:pos="1701"/>
        </w:tabs>
        <w:ind w:left="1701" w:hanging="851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3287E6C"/>
    <w:multiLevelType w:val="hybridMultilevel"/>
    <w:tmpl w:val="B4A23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782DC1"/>
    <w:multiLevelType w:val="multilevel"/>
    <w:tmpl w:val="FB74267A"/>
    <w:lvl w:ilvl="0">
      <w:start w:val="1"/>
      <w:numFmt w:val="decimal"/>
      <w:pStyle w:val="Exhibit"/>
      <w:lvlText w:val="Exhibit %1: "/>
      <w:lvlJc w:val="left"/>
      <w:pPr>
        <w:ind w:left="1985" w:hanging="1134"/>
      </w:pPr>
      <w:rPr>
        <w:rFonts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ind w:left="1702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702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702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702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702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702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702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702" w:firstLine="0"/>
      </w:pPr>
      <w:rPr>
        <w:rFonts w:hint="default"/>
      </w:rPr>
    </w:lvl>
  </w:abstractNum>
  <w:abstractNum w:abstractNumId="13" w15:restartNumberingAfterBreak="0">
    <w:nsid w:val="5D1B1800"/>
    <w:multiLevelType w:val="hybridMultilevel"/>
    <w:tmpl w:val="3AE4B6D8"/>
    <w:lvl w:ilvl="0" w:tplc="14F8D012">
      <w:start w:val="1"/>
      <w:numFmt w:val="decimal"/>
      <w:pStyle w:val="Brdtekstnummerert"/>
      <w:lvlText w:val="(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FB72B1"/>
    <w:multiLevelType w:val="multilevel"/>
    <w:tmpl w:val="164A67D6"/>
    <w:name w:val="Parties"/>
    <w:lvl w:ilvl="0">
      <w:start w:val="1"/>
      <w:numFmt w:val="decimal"/>
      <w:lvlRestart w:val="0"/>
      <w:pStyle w:val="Parties"/>
      <w:lvlText w:val="(%1)"/>
      <w:lvlJc w:val="left"/>
      <w:pPr>
        <w:ind w:left="851" w:hanging="851"/>
      </w:pPr>
      <w:rPr>
        <w:rFonts w:ascii="Cambria" w:hAnsi="Cambria" w:cs="Aria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6DBE564A"/>
    <w:multiLevelType w:val="multilevel"/>
    <w:tmpl w:val="A656BE66"/>
    <w:name w:val="Recitals"/>
    <w:lvl w:ilvl="0">
      <w:start w:val="1"/>
      <w:numFmt w:val="upperLetter"/>
      <w:lvlRestart w:val="0"/>
      <w:pStyle w:val="Recitals"/>
      <w:lvlText w:val="(%1)"/>
      <w:lvlJc w:val="left"/>
      <w:pPr>
        <w:ind w:left="851" w:hanging="851"/>
      </w:pPr>
      <w:rPr>
        <w:rFonts w:ascii="Cambria" w:hAnsi="Cambria" w:cs="Aria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6E557446"/>
    <w:multiLevelType w:val="hybridMultilevel"/>
    <w:tmpl w:val="439AFE84"/>
    <w:lvl w:ilvl="0" w:tplc="845673D6">
      <w:start w:val="1"/>
      <w:numFmt w:val="lowerLetter"/>
      <w:lvlText w:val="%1)"/>
      <w:lvlJc w:val="left"/>
      <w:pPr>
        <w:ind w:left="121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930" w:hanging="360"/>
      </w:pPr>
    </w:lvl>
    <w:lvl w:ilvl="2" w:tplc="0414001B" w:tentative="1">
      <w:start w:val="1"/>
      <w:numFmt w:val="lowerRoman"/>
      <w:lvlText w:val="%3."/>
      <w:lvlJc w:val="right"/>
      <w:pPr>
        <w:ind w:left="2650" w:hanging="180"/>
      </w:pPr>
    </w:lvl>
    <w:lvl w:ilvl="3" w:tplc="0414000F" w:tentative="1">
      <w:start w:val="1"/>
      <w:numFmt w:val="decimal"/>
      <w:lvlText w:val="%4."/>
      <w:lvlJc w:val="left"/>
      <w:pPr>
        <w:ind w:left="3370" w:hanging="360"/>
      </w:pPr>
    </w:lvl>
    <w:lvl w:ilvl="4" w:tplc="04140019" w:tentative="1">
      <w:start w:val="1"/>
      <w:numFmt w:val="lowerLetter"/>
      <w:lvlText w:val="%5."/>
      <w:lvlJc w:val="left"/>
      <w:pPr>
        <w:ind w:left="4090" w:hanging="360"/>
      </w:pPr>
    </w:lvl>
    <w:lvl w:ilvl="5" w:tplc="0414001B" w:tentative="1">
      <w:start w:val="1"/>
      <w:numFmt w:val="lowerRoman"/>
      <w:lvlText w:val="%6."/>
      <w:lvlJc w:val="right"/>
      <w:pPr>
        <w:ind w:left="4810" w:hanging="180"/>
      </w:pPr>
    </w:lvl>
    <w:lvl w:ilvl="6" w:tplc="0414000F" w:tentative="1">
      <w:start w:val="1"/>
      <w:numFmt w:val="decimal"/>
      <w:lvlText w:val="%7."/>
      <w:lvlJc w:val="left"/>
      <w:pPr>
        <w:ind w:left="5530" w:hanging="360"/>
      </w:pPr>
    </w:lvl>
    <w:lvl w:ilvl="7" w:tplc="04140019" w:tentative="1">
      <w:start w:val="1"/>
      <w:numFmt w:val="lowerLetter"/>
      <w:lvlText w:val="%8."/>
      <w:lvlJc w:val="left"/>
      <w:pPr>
        <w:ind w:left="6250" w:hanging="360"/>
      </w:pPr>
    </w:lvl>
    <w:lvl w:ilvl="8" w:tplc="0414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7" w15:restartNumberingAfterBreak="0">
    <w:nsid w:val="6E9468CB"/>
    <w:multiLevelType w:val="multilevel"/>
    <w:tmpl w:val="AE3CC386"/>
    <w:lvl w:ilvl="0">
      <w:start w:val="1"/>
      <w:numFmt w:val="lowerLetter"/>
      <w:pStyle w:val="ListLevel1"/>
      <w:lvlText w:val="(%1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Roman"/>
      <w:pStyle w:val="ListLevel2"/>
      <w:lvlText w:val="(%2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2">
      <w:start w:val="1"/>
      <w:numFmt w:val="lowerLetter"/>
      <w:pStyle w:val="ListLevel3"/>
      <w:lvlText w:val="%3.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80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2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24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96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68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06" w:hanging="180"/>
      </w:pPr>
      <w:rPr>
        <w:rFonts w:hint="default"/>
      </w:rPr>
    </w:lvl>
  </w:abstractNum>
  <w:abstractNum w:abstractNumId="18" w15:restartNumberingAfterBreak="0">
    <w:nsid w:val="733C18E5"/>
    <w:multiLevelType w:val="hybridMultilevel"/>
    <w:tmpl w:val="DD104CF2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55615C"/>
    <w:multiLevelType w:val="multilevel"/>
    <w:tmpl w:val="17EABED2"/>
    <w:lvl w:ilvl="0">
      <w:start w:val="1"/>
      <w:numFmt w:val="decimal"/>
      <w:pStyle w:val="Bilag"/>
      <w:lvlText w:val="Bilag %1: "/>
      <w:lvlJc w:val="left"/>
      <w:pPr>
        <w:ind w:left="1985" w:hanging="1134"/>
      </w:pPr>
      <w:rPr>
        <w:rFonts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</w:abstractNum>
  <w:num w:numId="1" w16cid:durableId="1365865526">
    <w:abstractNumId w:val="0"/>
  </w:num>
  <w:num w:numId="2" w16cid:durableId="555047647">
    <w:abstractNumId w:val="13"/>
  </w:num>
  <w:num w:numId="3" w16cid:durableId="1376780830">
    <w:abstractNumId w:val="7"/>
  </w:num>
  <w:num w:numId="4" w16cid:durableId="66390415">
    <w:abstractNumId w:val="17"/>
  </w:num>
  <w:num w:numId="5" w16cid:durableId="1218517637">
    <w:abstractNumId w:val="10"/>
  </w:num>
  <w:num w:numId="6" w16cid:durableId="636836506">
    <w:abstractNumId w:val="14"/>
  </w:num>
  <w:num w:numId="7" w16cid:durableId="549613785">
    <w:abstractNumId w:val="15"/>
  </w:num>
  <w:num w:numId="8" w16cid:durableId="1002052628">
    <w:abstractNumId w:val="4"/>
  </w:num>
  <w:num w:numId="9" w16cid:durableId="1260872421">
    <w:abstractNumId w:val="6"/>
  </w:num>
  <w:num w:numId="10" w16cid:durableId="427237578">
    <w:abstractNumId w:val="9"/>
  </w:num>
  <w:num w:numId="11" w16cid:durableId="1918318986">
    <w:abstractNumId w:val="19"/>
  </w:num>
  <w:num w:numId="12" w16cid:durableId="316962669">
    <w:abstractNumId w:val="12"/>
  </w:num>
  <w:num w:numId="13" w16cid:durableId="1659384357">
    <w:abstractNumId w:val="3"/>
  </w:num>
  <w:num w:numId="14" w16cid:durableId="1105003295">
    <w:abstractNumId w:val="10"/>
  </w:num>
  <w:num w:numId="15" w16cid:durableId="295992398">
    <w:abstractNumId w:val="2"/>
  </w:num>
  <w:num w:numId="16" w16cid:durableId="369958708">
    <w:abstractNumId w:val="1"/>
  </w:num>
  <w:num w:numId="17" w16cid:durableId="1809083138">
    <w:abstractNumId w:val="5"/>
  </w:num>
  <w:num w:numId="18" w16cid:durableId="2072069452">
    <w:abstractNumId w:val="16"/>
  </w:num>
  <w:num w:numId="19" w16cid:durableId="1489326100">
    <w:abstractNumId w:val="8"/>
  </w:num>
  <w:num w:numId="20" w16cid:durableId="1899509589">
    <w:abstractNumId w:val="18"/>
  </w:num>
  <w:num w:numId="21" w16cid:durableId="985666342">
    <w:abstractNumId w:val="11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nar Nilsen">
    <w15:presenceInfo w15:providerId="AD" w15:userId="S::rnilsen@ferdocean.com::cd35d6d8-c72f-4908-9829-7b61d72b4e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B3"/>
    <w:rsid w:val="000011AA"/>
    <w:rsid w:val="000017A8"/>
    <w:rsid w:val="0000217A"/>
    <w:rsid w:val="000040BB"/>
    <w:rsid w:val="000042D1"/>
    <w:rsid w:val="000111F3"/>
    <w:rsid w:val="00013C4C"/>
    <w:rsid w:val="00014176"/>
    <w:rsid w:val="00015495"/>
    <w:rsid w:val="00015520"/>
    <w:rsid w:val="0001588B"/>
    <w:rsid w:val="00015F37"/>
    <w:rsid w:val="0001691C"/>
    <w:rsid w:val="00022C0D"/>
    <w:rsid w:val="0002380C"/>
    <w:rsid w:val="00023874"/>
    <w:rsid w:val="00023C5E"/>
    <w:rsid w:val="000245C5"/>
    <w:rsid w:val="000249B9"/>
    <w:rsid w:val="000256A4"/>
    <w:rsid w:val="00031090"/>
    <w:rsid w:val="00031438"/>
    <w:rsid w:val="00033884"/>
    <w:rsid w:val="00033954"/>
    <w:rsid w:val="00034BB8"/>
    <w:rsid w:val="00037417"/>
    <w:rsid w:val="00042992"/>
    <w:rsid w:val="000433F4"/>
    <w:rsid w:val="00043A2C"/>
    <w:rsid w:val="00044BF8"/>
    <w:rsid w:val="00045806"/>
    <w:rsid w:val="0004584E"/>
    <w:rsid w:val="00045FBE"/>
    <w:rsid w:val="00046282"/>
    <w:rsid w:val="0004644C"/>
    <w:rsid w:val="00046700"/>
    <w:rsid w:val="00047012"/>
    <w:rsid w:val="0004742E"/>
    <w:rsid w:val="00050304"/>
    <w:rsid w:val="00050A25"/>
    <w:rsid w:val="00051135"/>
    <w:rsid w:val="0005222D"/>
    <w:rsid w:val="00055C70"/>
    <w:rsid w:val="00056B2C"/>
    <w:rsid w:val="00057B1C"/>
    <w:rsid w:val="00057D06"/>
    <w:rsid w:val="00065991"/>
    <w:rsid w:val="000659BB"/>
    <w:rsid w:val="00067768"/>
    <w:rsid w:val="000677E7"/>
    <w:rsid w:val="00067EDA"/>
    <w:rsid w:val="00067F4D"/>
    <w:rsid w:val="000706EF"/>
    <w:rsid w:val="0007220E"/>
    <w:rsid w:val="00072564"/>
    <w:rsid w:val="00072D7C"/>
    <w:rsid w:val="0007485A"/>
    <w:rsid w:val="00077DF3"/>
    <w:rsid w:val="00082482"/>
    <w:rsid w:val="00083FB1"/>
    <w:rsid w:val="000841A2"/>
    <w:rsid w:val="00085465"/>
    <w:rsid w:val="00085E19"/>
    <w:rsid w:val="00085F64"/>
    <w:rsid w:val="00087514"/>
    <w:rsid w:val="000933EF"/>
    <w:rsid w:val="0009340A"/>
    <w:rsid w:val="00093F7C"/>
    <w:rsid w:val="00094633"/>
    <w:rsid w:val="00095238"/>
    <w:rsid w:val="00095B8B"/>
    <w:rsid w:val="000A0433"/>
    <w:rsid w:val="000A074E"/>
    <w:rsid w:val="000A0AB6"/>
    <w:rsid w:val="000A1514"/>
    <w:rsid w:val="000A2D3A"/>
    <w:rsid w:val="000A4658"/>
    <w:rsid w:val="000A6F34"/>
    <w:rsid w:val="000A7000"/>
    <w:rsid w:val="000B029D"/>
    <w:rsid w:val="000B1288"/>
    <w:rsid w:val="000B13AB"/>
    <w:rsid w:val="000B4EAC"/>
    <w:rsid w:val="000B5E6A"/>
    <w:rsid w:val="000B6C0D"/>
    <w:rsid w:val="000C0893"/>
    <w:rsid w:val="000C24D0"/>
    <w:rsid w:val="000C27FC"/>
    <w:rsid w:val="000C2B6B"/>
    <w:rsid w:val="000C4541"/>
    <w:rsid w:val="000C64DC"/>
    <w:rsid w:val="000C784C"/>
    <w:rsid w:val="000C7976"/>
    <w:rsid w:val="000C7FF8"/>
    <w:rsid w:val="000D04E9"/>
    <w:rsid w:val="000D0746"/>
    <w:rsid w:val="000D0748"/>
    <w:rsid w:val="000D0AA3"/>
    <w:rsid w:val="000D1AF4"/>
    <w:rsid w:val="000D25C5"/>
    <w:rsid w:val="000D27B0"/>
    <w:rsid w:val="000D355F"/>
    <w:rsid w:val="000D47DC"/>
    <w:rsid w:val="000D5726"/>
    <w:rsid w:val="000D79E8"/>
    <w:rsid w:val="000D7F60"/>
    <w:rsid w:val="000E0992"/>
    <w:rsid w:val="000E0AE4"/>
    <w:rsid w:val="000E30C2"/>
    <w:rsid w:val="000E3254"/>
    <w:rsid w:val="000E4525"/>
    <w:rsid w:val="000E5883"/>
    <w:rsid w:val="000E645F"/>
    <w:rsid w:val="000E6630"/>
    <w:rsid w:val="000F039C"/>
    <w:rsid w:val="000F08F5"/>
    <w:rsid w:val="000F0B32"/>
    <w:rsid w:val="000F1270"/>
    <w:rsid w:val="000F1B46"/>
    <w:rsid w:val="000F2225"/>
    <w:rsid w:val="000F2BF6"/>
    <w:rsid w:val="000F3C54"/>
    <w:rsid w:val="000F40E6"/>
    <w:rsid w:val="000F5CAD"/>
    <w:rsid w:val="000F5D43"/>
    <w:rsid w:val="000F6CC2"/>
    <w:rsid w:val="000F769E"/>
    <w:rsid w:val="00100B3C"/>
    <w:rsid w:val="00101A38"/>
    <w:rsid w:val="00102848"/>
    <w:rsid w:val="00106816"/>
    <w:rsid w:val="00113B30"/>
    <w:rsid w:val="00117FC1"/>
    <w:rsid w:val="00120CBE"/>
    <w:rsid w:val="00122150"/>
    <w:rsid w:val="00122985"/>
    <w:rsid w:val="00122D61"/>
    <w:rsid w:val="00123290"/>
    <w:rsid w:val="00124A25"/>
    <w:rsid w:val="00124D5D"/>
    <w:rsid w:val="00125590"/>
    <w:rsid w:val="0012634F"/>
    <w:rsid w:val="00126357"/>
    <w:rsid w:val="00126638"/>
    <w:rsid w:val="00126956"/>
    <w:rsid w:val="001277F7"/>
    <w:rsid w:val="001279AF"/>
    <w:rsid w:val="00131133"/>
    <w:rsid w:val="00131576"/>
    <w:rsid w:val="0013180C"/>
    <w:rsid w:val="00131B32"/>
    <w:rsid w:val="0013566F"/>
    <w:rsid w:val="0014010A"/>
    <w:rsid w:val="001409E0"/>
    <w:rsid w:val="00140C59"/>
    <w:rsid w:val="0014385B"/>
    <w:rsid w:val="00143AE9"/>
    <w:rsid w:val="001471D9"/>
    <w:rsid w:val="00147A40"/>
    <w:rsid w:val="0015117C"/>
    <w:rsid w:val="00153E79"/>
    <w:rsid w:val="00154B13"/>
    <w:rsid w:val="00155D9A"/>
    <w:rsid w:val="001560F9"/>
    <w:rsid w:val="00156108"/>
    <w:rsid w:val="001561F1"/>
    <w:rsid w:val="0015638A"/>
    <w:rsid w:val="00157657"/>
    <w:rsid w:val="00157A9C"/>
    <w:rsid w:val="00160D87"/>
    <w:rsid w:val="00160F0B"/>
    <w:rsid w:val="00162807"/>
    <w:rsid w:val="001642B3"/>
    <w:rsid w:val="001647DA"/>
    <w:rsid w:val="00164ED0"/>
    <w:rsid w:val="0017273C"/>
    <w:rsid w:val="00173DE6"/>
    <w:rsid w:val="001749F5"/>
    <w:rsid w:val="00174FA7"/>
    <w:rsid w:val="00176AB2"/>
    <w:rsid w:val="00177F69"/>
    <w:rsid w:val="00180F69"/>
    <w:rsid w:val="001819CF"/>
    <w:rsid w:val="0018230A"/>
    <w:rsid w:val="00182B76"/>
    <w:rsid w:val="001831DE"/>
    <w:rsid w:val="001836C7"/>
    <w:rsid w:val="00183ED8"/>
    <w:rsid w:val="0018444B"/>
    <w:rsid w:val="001851DB"/>
    <w:rsid w:val="001864C7"/>
    <w:rsid w:val="00187D0D"/>
    <w:rsid w:val="00190976"/>
    <w:rsid w:val="00192397"/>
    <w:rsid w:val="00192C36"/>
    <w:rsid w:val="00193738"/>
    <w:rsid w:val="00194282"/>
    <w:rsid w:val="0019478B"/>
    <w:rsid w:val="00195202"/>
    <w:rsid w:val="001A1154"/>
    <w:rsid w:val="001A1A18"/>
    <w:rsid w:val="001A1F91"/>
    <w:rsid w:val="001A1FE0"/>
    <w:rsid w:val="001A504C"/>
    <w:rsid w:val="001A50C3"/>
    <w:rsid w:val="001A661B"/>
    <w:rsid w:val="001A7402"/>
    <w:rsid w:val="001B0943"/>
    <w:rsid w:val="001B124D"/>
    <w:rsid w:val="001B22D4"/>
    <w:rsid w:val="001B2512"/>
    <w:rsid w:val="001B32B7"/>
    <w:rsid w:val="001B438E"/>
    <w:rsid w:val="001B5FF1"/>
    <w:rsid w:val="001B7ED3"/>
    <w:rsid w:val="001C39BC"/>
    <w:rsid w:val="001C43DB"/>
    <w:rsid w:val="001C459F"/>
    <w:rsid w:val="001C5855"/>
    <w:rsid w:val="001C6408"/>
    <w:rsid w:val="001C6B9E"/>
    <w:rsid w:val="001D2072"/>
    <w:rsid w:val="001D28E1"/>
    <w:rsid w:val="001D4C8F"/>
    <w:rsid w:val="001D4E3F"/>
    <w:rsid w:val="001D54D2"/>
    <w:rsid w:val="001D5C43"/>
    <w:rsid w:val="001D5C68"/>
    <w:rsid w:val="001D6DF5"/>
    <w:rsid w:val="001D6F54"/>
    <w:rsid w:val="001D78F0"/>
    <w:rsid w:val="001D7A81"/>
    <w:rsid w:val="001D7AC1"/>
    <w:rsid w:val="001D7E4D"/>
    <w:rsid w:val="001E091C"/>
    <w:rsid w:val="001E0D47"/>
    <w:rsid w:val="001E1015"/>
    <w:rsid w:val="001E1748"/>
    <w:rsid w:val="001E519C"/>
    <w:rsid w:val="001E7C78"/>
    <w:rsid w:val="001F015B"/>
    <w:rsid w:val="001F03D7"/>
    <w:rsid w:val="001F242A"/>
    <w:rsid w:val="001F49C2"/>
    <w:rsid w:val="001F4F53"/>
    <w:rsid w:val="001F55F5"/>
    <w:rsid w:val="001F600A"/>
    <w:rsid w:val="00201D24"/>
    <w:rsid w:val="00202092"/>
    <w:rsid w:val="0020299F"/>
    <w:rsid w:val="00203EF2"/>
    <w:rsid w:val="00204F6F"/>
    <w:rsid w:val="00205551"/>
    <w:rsid w:val="00206269"/>
    <w:rsid w:val="00206439"/>
    <w:rsid w:val="00206FC0"/>
    <w:rsid w:val="002077D6"/>
    <w:rsid w:val="00207AAB"/>
    <w:rsid w:val="00211132"/>
    <w:rsid w:val="00211480"/>
    <w:rsid w:val="00211511"/>
    <w:rsid w:val="00211701"/>
    <w:rsid w:val="00211ACB"/>
    <w:rsid w:val="00211BD4"/>
    <w:rsid w:val="002126E8"/>
    <w:rsid w:val="0021410F"/>
    <w:rsid w:val="002144AD"/>
    <w:rsid w:val="00214C5C"/>
    <w:rsid w:val="00215738"/>
    <w:rsid w:val="002162BE"/>
    <w:rsid w:val="00216476"/>
    <w:rsid w:val="002209F6"/>
    <w:rsid w:val="0022215E"/>
    <w:rsid w:val="002223C3"/>
    <w:rsid w:val="00223012"/>
    <w:rsid w:val="0022666B"/>
    <w:rsid w:val="0022723E"/>
    <w:rsid w:val="00227DA2"/>
    <w:rsid w:val="00227EB6"/>
    <w:rsid w:val="00230896"/>
    <w:rsid w:val="00230DA1"/>
    <w:rsid w:val="00231B12"/>
    <w:rsid w:val="00232531"/>
    <w:rsid w:val="00232AB0"/>
    <w:rsid w:val="00233750"/>
    <w:rsid w:val="00234237"/>
    <w:rsid w:val="00234D3F"/>
    <w:rsid w:val="00235072"/>
    <w:rsid w:val="00235D32"/>
    <w:rsid w:val="00237B96"/>
    <w:rsid w:val="00241ACB"/>
    <w:rsid w:val="0024214C"/>
    <w:rsid w:val="00244A62"/>
    <w:rsid w:val="00245213"/>
    <w:rsid w:val="00245A57"/>
    <w:rsid w:val="00245E59"/>
    <w:rsid w:val="00247939"/>
    <w:rsid w:val="00247A04"/>
    <w:rsid w:val="002524FA"/>
    <w:rsid w:val="002620F2"/>
    <w:rsid w:val="002622FD"/>
    <w:rsid w:val="00262B2C"/>
    <w:rsid w:val="00262C30"/>
    <w:rsid w:val="0026520D"/>
    <w:rsid w:val="00267DE2"/>
    <w:rsid w:val="00270B75"/>
    <w:rsid w:val="00271715"/>
    <w:rsid w:val="002722F1"/>
    <w:rsid w:val="002723F9"/>
    <w:rsid w:val="00273515"/>
    <w:rsid w:val="002745F9"/>
    <w:rsid w:val="00274AB6"/>
    <w:rsid w:val="002753B8"/>
    <w:rsid w:val="002808E7"/>
    <w:rsid w:val="00281AA0"/>
    <w:rsid w:val="00281BD0"/>
    <w:rsid w:val="00283DBD"/>
    <w:rsid w:val="00283E93"/>
    <w:rsid w:val="002840BA"/>
    <w:rsid w:val="00284EC1"/>
    <w:rsid w:val="00285739"/>
    <w:rsid w:val="00285A7E"/>
    <w:rsid w:val="00286F7C"/>
    <w:rsid w:val="00287D43"/>
    <w:rsid w:val="002907D8"/>
    <w:rsid w:val="00290AD3"/>
    <w:rsid w:val="002914A4"/>
    <w:rsid w:val="00291C63"/>
    <w:rsid w:val="002921DD"/>
    <w:rsid w:val="00294E6A"/>
    <w:rsid w:val="0029573E"/>
    <w:rsid w:val="002965D7"/>
    <w:rsid w:val="00296E13"/>
    <w:rsid w:val="00297E05"/>
    <w:rsid w:val="002A0068"/>
    <w:rsid w:val="002A03C7"/>
    <w:rsid w:val="002A64CE"/>
    <w:rsid w:val="002B1737"/>
    <w:rsid w:val="002B4A18"/>
    <w:rsid w:val="002B4CDF"/>
    <w:rsid w:val="002B4DD7"/>
    <w:rsid w:val="002B7DC4"/>
    <w:rsid w:val="002C4B85"/>
    <w:rsid w:val="002C51AB"/>
    <w:rsid w:val="002C56F4"/>
    <w:rsid w:val="002C5E69"/>
    <w:rsid w:val="002C7454"/>
    <w:rsid w:val="002D2306"/>
    <w:rsid w:val="002D283E"/>
    <w:rsid w:val="002E0B75"/>
    <w:rsid w:val="002E1A23"/>
    <w:rsid w:val="002E24D7"/>
    <w:rsid w:val="002E296C"/>
    <w:rsid w:val="002E398A"/>
    <w:rsid w:val="002E56EE"/>
    <w:rsid w:val="002E59B5"/>
    <w:rsid w:val="002E5F31"/>
    <w:rsid w:val="002E6030"/>
    <w:rsid w:val="002E75D9"/>
    <w:rsid w:val="002E7A80"/>
    <w:rsid w:val="002E7BF9"/>
    <w:rsid w:val="002F0DBB"/>
    <w:rsid w:val="002F0E6E"/>
    <w:rsid w:val="002F1AC5"/>
    <w:rsid w:val="002F3D97"/>
    <w:rsid w:val="002F458E"/>
    <w:rsid w:val="002F5C1B"/>
    <w:rsid w:val="002F76A3"/>
    <w:rsid w:val="002F7A8D"/>
    <w:rsid w:val="00302113"/>
    <w:rsid w:val="003021E9"/>
    <w:rsid w:val="00303496"/>
    <w:rsid w:val="00305638"/>
    <w:rsid w:val="00305678"/>
    <w:rsid w:val="003070A3"/>
    <w:rsid w:val="00310EF8"/>
    <w:rsid w:val="003116B9"/>
    <w:rsid w:val="003116BC"/>
    <w:rsid w:val="00311B90"/>
    <w:rsid w:val="00311D75"/>
    <w:rsid w:val="00312EFC"/>
    <w:rsid w:val="0031501D"/>
    <w:rsid w:val="00315809"/>
    <w:rsid w:val="00315C53"/>
    <w:rsid w:val="00315F79"/>
    <w:rsid w:val="003173EA"/>
    <w:rsid w:val="003176E6"/>
    <w:rsid w:val="00320768"/>
    <w:rsid w:val="00320E82"/>
    <w:rsid w:val="00322FDF"/>
    <w:rsid w:val="00323433"/>
    <w:rsid w:val="00327430"/>
    <w:rsid w:val="003277A5"/>
    <w:rsid w:val="00327C08"/>
    <w:rsid w:val="0033268E"/>
    <w:rsid w:val="00335170"/>
    <w:rsid w:val="00335171"/>
    <w:rsid w:val="003361C4"/>
    <w:rsid w:val="00337BAE"/>
    <w:rsid w:val="003400AA"/>
    <w:rsid w:val="00340985"/>
    <w:rsid w:val="003432B5"/>
    <w:rsid w:val="0034546F"/>
    <w:rsid w:val="00347713"/>
    <w:rsid w:val="00351D2E"/>
    <w:rsid w:val="00360913"/>
    <w:rsid w:val="00361E18"/>
    <w:rsid w:val="00366DF1"/>
    <w:rsid w:val="003671EE"/>
    <w:rsid w:val="00372041"/>
    <w:rsid w:val="00372FCE"/>
    <w:rsid w:val="00376A06"/>
    <w:rsid w:val="003772DF"/>
    <w:rsid w:val="00383906"/>
    <w:rsid w:val="003850DD"/>
    <w:rsid w:val="00387080"/>
    <w:rsid w:val="00387FB6"/>
    <w:rsid w:val="00390238"/>
    <w:rsid w:val="00392461"/>
    <w:rsid w:val="003925E1"/>
    <w:rsid w:val="00393560"/>
    <w:rsid w:val="00395189"/>
    <w:rsid w:val="00395676"/>
    <w:rsid w:val="00395EDB"/>
    <w:rsid w:val="00396D37"/>
    <w:rsid w:val="00397563"/>
    <w:rsid w:val="00397E80"/>
    <w:rsid w:val="003A0987"/>
    <w:rsid w:val="003A1682"/>
    <w:rsid w:val="003A1CDB"/>
    <w:rsid w:val="003A2A7B"/>
    <w:rsid w:val="003A3CF9"/>
    <w:rsid w:val="003A6E2E"/>
    <w:rsid w:val="003B00BE"/>
    <w:rsid w:val="003B05A0"/>
    <w:rsid w:val="003B246E"/>
    <w:rsid w:val="003B2963"/>
    <w:rsid w:val="003B3072"/>
    <w:rsid w:val="003B38E8"/>
    <w:rsid w:val="003B3EDA"/>
    <w:rsid w:val="003B4391"/>
    <w:rsid w:val="003B46B8"/>
    <w:rsid w:val="003B5206"/>
    <w:rsid w:val="003B5519"/>
    <w:rsid w:val="003B5784"/>
    <w:rsid w:val="003B6A88"/>
    <w:rsid w:val="003B7096"/>
    <w:rsid w:val="003C02AC"/>
    <w:rsid w:val="003C0F40"/>
    <w:rsid w:val="003C29D6"/>
    <w:rsid w:val="003C35A2"/>
    <w:rsid w:val="003C3F69"/>
    <w:rsid w:val="003C5805"/>
    <w:rsid w:val="003D15B2"/>
    <w:rsid w:val="003D2581"/>
    <w:rsid w:val="003D2DE9"/>
    <w:rsid w:val="003D2F1C"/>
    <w:rsid w:val="003D35C2"/>
    <w:rsid w:val="003D73D2"/>
    <w:rsid w:val="003D797A"/>
    <w:rsid w:val="003D7E52"/>
    <w:rsid w:val="003D7FFE"/>
    <w:rsid w:val="003E03CF"/>
    <w:rsid w:val="003E157E"/>
    <w:rsid w:val="003E16EA"/>
    <w:rsid w:val="003E1D69"/>
    <w:rsid w:val="003E26F3"/>
    <w:rsid w:val="003E4237"/>
    <w:rsid w:val="003E44C6"/>
    <w:rsid w:val="003E62DB"/>
    <w:rsid w:val="003E75A7"/>
    <w:rsid w:val="003F2476"/>
    <w:rsid w:val="003F327A"/>
    <w:rsid w:val="003F38F9"/>
    <w:rsid w:val="003F3C70"/>
    <w:rsid w:val="003F4221"/>
    <w:rsid w:val="003F55B8"/>
    <w:rsid w:val="003F6376"/>
    <w:rsid w:val="0040041B"/>
    <w:rsid w:val="004009C8"/>
    <w:rsid w:val="0040158A"/>
    <w:rsid w:val="00401709"/>
    <w:rsid w:val="0040231E"/>
    <w:rsid w:val="004066A0"/>
    <w:rsid w:val="00406B55"/>
    <w:rsid w:val="0040715E"/>
    <w:rsid w:val="00407F86"/>
    <w:rsid w:val="004107F3"/>
    <w:rsid w:val="00410F8C"/>
    <w:rsid w:val="00411D40"/>
    <w:rsid w:val="00413BC8"/>
    <w:rsid w:val="00413EF9"/>
    <w:rsid w:val="0041439D"/>
    <w:rsid w:val="004163D7"/>
    <w:rsid w:val="00420200"/>
    <w:rsid w:val="00420C6E"/>
    <w:rsid w:val="00421490"/>
    <w:rsid w:val="00421DB4"/>
    <w:rsid w:val="00423BA5"/>
    <w:rsid w:val="00423F89"/>
    <w:rsid w:val="004246AB"/>
    <w:rsid w:val="00425C54"/>
    <w:rsid w:val="00425DA2"/>
    <w:rsid w:val="0042662B"/>
    <w:rsid w:val="004277B6"/>
    <w:rsid w:val="00430A2D"/>
    <w:rsid w:val="00431CAC"/>
    <w:rsid w:val="00434470"/>
    <w:rsid w:val="00435F82"/>
    <w:rsid w:val="00436059"/>
    <w:rsid w:val="0043698F"/>
    <w:rsid w:val="00436A55"/>
    <w:rsid w:val="00443414"/>
    <w:rsid w:val="00443C79"/>
    <w:rsid w:val="0044418F"/>
    <w:rsid w:val="00444735"/>
    <w:rsid w:val="00444768"/>
    <w:rsid w:val="004461C9"/>
    <w:rsid w:val="004503E4"/>
    <w:rsid w:val="004516A9"/>
    <w:rsid w:val="00451E0A"/>
    <w:rsid w:val="004533C3"/>
    <w:rsid w:val="0045438F"/>
    <w:rsid w:val="00454EED"/>
    <w:rsid w:val="00455734"/>
    <w:rsid w:val="00455CFD"/>
    <w:rsid w:val="00457480"/>
    <w:rsid w:val="004576FB"/>
    <w:rsid w:val="004608ED"/>
    <w:rsid w:val="00462AF2"/>
    <w:rsid w:val="004630B4"/>
    <w:rsid w:val="00463F82"/>
    <w:rsid w:val="004645F8"/>
    <w:rsid w:val="0046725E"/>
    <w:rsid w:val="00467A82"/>
    <w:rsid w:val="0047007D"/>
    <w:rsid w:val="00473591"/>
    <w:rsid w:val="00474422"/>
    <w:rsid w:val="00474DD4"/>
    <w:rsid w:val="004750E9"/>
    <w:rsid w:val="00477176"/>
    <w:rsid w:val="00480D88"/>
    <w:rsid w:val="004828AF"/>
    <w:rsid w:val="00482E42"/>
    <w:rsid w:val="00483288"/>
    <w:rsid w:val="00486AEB"/>
    <w:rsid w:val="00486F79"/>
    <w:rsid w:val="00487934"/>
    <w:rsid w:val="004903DB"/>
    <w:rsid w:val="004938CB"/>
    <w:rsid w:val="00493CE9"/>
    <w:rsid w:val="00494EA1"/>
    <w:rsid w:val="00494F68"/>
    <w:rsid w:val="004958DB"/>
    <w:rsid w:val="00495AFB"/>
    <w:rsid w:val="004970BD"/>
    <w:rsid w:val="004A0117"/>
    <w:rsid w:val="004A25A4"/>
    <w:rsid w:val="004A307B"/>
    <w:rsid w:val="004A3312"/>
    <w:rsid w:val="004A33D5"/>
    <w:rsid w:val="004A3ED0"/>
    <w:rsid w:val="004A5480"/>
    <w:rsid w:val="004A5994"/>
    <w:rsid w:val="004A6FC5"/>
    <w:rsid w:val="004B062A"/>
    <w:rsid w:val="004B1673"/>
    <w:rsid w:val="004B2D57"/>
    <w:rsid w:val="004B47E3"/>
    <w:rsid w:val="004B47F4"/>
    <w:rsid w:val="004B4DEB"/>
    <w:rsid w:val="004B4E54"/>
    <w:rsid w:val="004B693E"/>
    <w:rsid w:val="004B6C14"/>
    <w:rsid w:val="004B7573"/>
    <w:rsid w:val="004C103A"/>
    <w:rsid w:val="004C1D62"/>
    <w:rsid w:val="004C33EC"/>
    <w:rsid w:val="004C381F"/>
    <w:rsid w:val="004C3DE7"/>
    <w:rsid w:val="004C4D96"/>
    <w:rsid w:val="004C6537"/>
    <w:rsid w:val="004C6794"/>
    <w:rsid w:val="004D0CEE"/>
    <w:rsid w:val="004D538B"/>
    <w:rsid w:val="004E094D"/>
    <w:rsid w:val="004E0D40"/>
    <w:rsid w:val="004E0F39"/>
    <w:rsid w:val="004E11F3"/>
    <w:rsid w:val="004E5B92"/>
    <w:rsid w:val="004E6AFB"/>
    <w:rsid w:val="004E6D4D"/>
    <w:rsid w:val="004F033F"/>
    <w:rsid w:val="004F04BA"/>
    <w:rsid w:val="004F0F39"/>
    <w:rsid w:val="004F197F"/>
    <w:rsid w:val="004F2580"/>
    <w:rsid w:val="004F2893"/>
    <w:rsid w:val="004F36AB"/>
    <w:rsid w:val="004F450C"/>
    <w:rsid w:val="004F48B0"/>
    <w:rsid w:val="004F4E1C"/>
    <w:rsid w:val="004F5CD7"/>
    <w:rsid w:val="004F5F63"/>
    <w:rsid w:val="004F6015"/>
    <w:rsid w:val="004F6283"/>
    <w:rsid w:val="00501C55"/>
    <w:rsid w:val="00501C95"/>
    <w:rsid w:val="005025CB"/>
    <w:rsid w:val="00503248"/>
    <w:rsid w:val="0050338A"/>
    <w:rsid w:val="00504173"/>
    <w:rsid w:val="00506509"/>
    <w:rsid w:val="00506A25"/>
    <w:rsid w:val="00510441"/>
    <w:rsid w:val="00510B63"/>
    <w:rsid w:val="0051112E"/>
    <w:rsid w:val="0051137F"/>
    <w:rsid w:val="00512C87"/>
    <w:rsid w:val="00514F40"/>
    <w:rsid w:val="00517BA9"/>
    <w:rsid w:val="005224E9"/>
    <w:rsid w:val="005236A9"/>
    <w:rsid w:val="00525A15"/>
    <w:rsid w:val="00530475"/>
    <w:rsid w:val="00531BA0"/>
    <w:rsid w:val="00535C42"/>
    <w:rsid w:val="005369AD"/>
    <w:rsid w:val="00540610"/>
    <w:rsid w:val="00541527"/>
    <w:rsid w:val="0054298B"/>
    <w:rsid w:val="005433FE"/>
    <w:rsid w:val="00543B87"/>
    <w:rsid w:val="005463D2"/>
    <w:rsid w:val="00546424"/>
    <w:rsid w:val="005469B2"/>
    <w:rsid w:val="00547BF2"/>
    <w:rsid w:val="00550F15"/>
    <w:rsid w:val="00551231"/>
    <w:rsid w:val="00551700"/>
    <w:rsid w:val="00552625"/>
    <w:rsid w:val="00554EE4"/>
    <w:rsid w:val="005558E4"/>
    <w:rsid w:val="00555CAB"/>
    <w:rsid w:val="005569C1"/>
    <w:rsid w:val="005600C9"/>
    <w:rsid w:val="00561151"/>
    <w:rsid w:val="0056187A"/>
    <w:rsid w:val="00561C2E"/>
    <w:rsid w:val="00561F07"/>
    <w:rsid w:val="00562D63"/>
    <w:rsid w:val="005656A6"/>
    <w:rsid w:val="0056592B"/>
    <w:rsid w:val="00567068"/>
    <w:rsid w:val="005671A3"/>
    <w:rsid w:val="00567941"/>
    <w:rsid w:val="00571C6B"/>
    <w:rsid w:val="00571FDD"/>
    <w:rsid w:val="00573B1D"/>
    <w:rsid w:val="0057440B"/>
    <w:rsid w:val="00574F2C"/>
    <w:rsid w:val="00574FD2"/>
    <w:rsid w:val="00575843"/>
    <w:rsid w:val="00576CA8"/>
    <w:rsid w:val="00577D4B"/>
    <w:rsid w:val="00580982"/>
    <w:rsid w:val="00580B89"/>
    <w:rsid w:val="00581C13"/>
    <w:rsid w:val="00582925"/>
    <w:rsid w:val="00582D6C"/>
    <w:rsid w:val="00583DF7"/>
    <w:rsid w:val="005847D7"/>
    <w:rsid w:val="00585CEF"/>
    <w:rsid w:val="00585E2E"/>
    <w:rsid w:val="00591475"/>
    <w:rsid w:val="00592080"/>
    <w:rsid w:val="00593EEE"/>
    <w:rsid w:val="0059517F"/>
    <w:rsid w:val="00595671"/>
    <w:rsid w:val="005A121D"/>
    <w:rsid w:val="005A2295"/>
    <w:rsid w:val="005B048C"/>
    <w:rsid w:val="005B09BB"/>
    <w:rsid w:val="005B339E"/>
    <w:rsid w:val="005B4BA8"/>
    <w:rsid w:val="005B6448"/>
    <w:rsid w:val="005B68D3"/>
    <w:rsid w:val="005C0AED"/>
    <w:rsid w:val="005C13DD"/>
    <w:rsid w:val="005C3A43"/>
    <w:rsid w:val="005C3B45"/>
    <w:rsid w:val="005C3D1A"/>
    <w:rsid w:val="005C5466"/>
    <w:rsid w:val="005D0A29"/>
    <w:rsid w:val="005D1164"/>
    <w:rsid w:val="005D2019"/>
    <w:rsid w:val="005D41D5"/>
    <w:rsid w:val="005D4723"/>
    <w:rsid w:val="005D5F9B"/>
    <w:rsid w:val="005D6FE0"/>
    <w:rsid w:val="005E0A1D"/>
    <w:rsid w:val="005E1093"/>
    <w:rsid w:val="005E229B"/>
    <w:rsid w:val="005E39F4"/>
    <w:rsid w:val="005E3C14"/>
    <w:rsid w:val="005E588D"/>
    <w:rsid w:val="005E62E6"/>
    <w:rsid w:val="005E7A1D"/>
    <w:rsid w:val="005F008C"/>
    <w:rsid w:val="005F043F"/>
    <w:rsid w:val="005F1430"/>
    <w:rsid w:val="005F2128"/>
    <w:rsid w:val="005F24E9"/>
    <w:rsid w:val="005F2DB1"/>
    <w:rsid w:val="005F3542"/>
    <w:rsid w:val="005F5075"/>
    <w:rsid w:val="005F5A73"/>
    <w:rsid w:val="005F60AA"/>
    <w:rsid w:val="005F7B15"/>
    <w:rsid w:val="0060079C"/>
    <w:rsid w:val="006017E6"/>
    <w:rsid w:val="00601D94"/>
    <w:rsid w:val="00602851"/>
    <w:rsid w:val="00604E7A"/>
    <w:rsid w:val="006058BE"/>
    <w:rsid w:val="00606EFF"/>
    <w:rsid w:val="00611915"/>
    <w:rsid w:val="00612C6C"/>
    <w:rsid w:val="0061342D"/>
    <w:rsid w:val="00613B9F"/>
    <w:rsid w:val="006151CC"/>
    <w:rsid w:val="006178E9"/>
    <w:rsid w:val="00617BCB"/>
    <w:rsid w:val="00621AEF"/>
    <w:rsid w:val="00623ED2"/>
    <w:rsid w:val="00624B91"/>
    <w:rsid w:val="006260D9"/>
    <w:rsid w:val="00626F62"/>
    <w:rsid w:val="006305BE"/>
    <w:rsid w:val="00631BD7"/>
    <w:rsid w:val="0063228C"/>
    <w:rsid w:val="00633C7C"/>
    <w:rsid w:val="0063413C"/>
    <w:rsid w:val="006342F5"/>
    <w:rsid w:val="00634CD2"/>
    <w:rsid w:val="00635321"/>
    <w:rsid w:val="00635D09"/>
    <w:rsid w:val="006365A6"/>
    <w:rsid w:val="006436BE"/>
    <w:rsid w:val="006449FA"/>
    <w:rsid w:val="006459DE"/>
    <w:rsid w:val="006506D9"/>
    <w:rsid w:val="006515F4"/>
    <w:rsid w:val="006533B0"/>
    <w:rsid w:val="00654C50"/>
    <w:rsid w:val="00656450"/>
    <w:rsid w:val="00657482"/>
    <w:rsid w:val="00657C35"/>
    <w:rsid w:val="00661EDF"/>
    <w:rsid w:val="00663E8C"/>
    <w:rsid w:val="00664A21"/>
    <w:rsid w:val="00665129"/>
    <w:rsid w:val="00670045"/>
    <w:rsid w:val="006702A2"/>
    <w:rsid w:val="00670609"/>
    <w:rsid w:val="00672CB3"/>
    <w:rsid w:val="00673CDB"/>
    <w:rsid w:val="00673E47"/>
    <w:rsid w:val="00676D2F"/>
    <w:rsid w:val="00677C54"/>
    <w:rsid w:val="00677DBD"/>
    <w:rsid w:val="006822B5"/>
    <w:rsid w:val="0068278D"/>
    <w:rsid w:val="00682CCD"/>
    <w:rsid w:val="00685963"/>
    <w:rsid w:val="00686DB4"/>
    <w:rsid w:val="006876CD"/>
    <w:rsid w:val="00691C0F"/>
    <w:rsid w:val="006922D1"/>
    <w:rsid w:val="006942F7"/>
    <w:rsid w:val="00694550"/>
    <w:rsid w:val="0069482F"/>
    <w:rsid w:val="00695C76"/>
    <w:rsid w:val="00696C2C"/>
    <w:rsid w:val="00696E34"/>
    <w:rsid w:val="006A02F8"/>
    <w:rsid w:val="006A0BFF"/>
    <w:rsid w:val="006A0FC1"/>
    <w:rsid w:val="006A2776"/>
    <w:rsid w:val="006A30CF"/>
    <w:rsid w:val="006A3EB6"/>
    <w:rsid w:val="006A52CB"/>
    <w:rsid w:val="006A641A"/>
    <w:rsid w:val="006A6894"/>
    <w:rsid w:val="006B30B4"/>
    <w:rsid w:val="006B31CC"/>
    <w:rsid w:val="006B4719"/>
    <w:rsid w:val="006B55A9"/>
    <w:rsid w:val="006B5A10"/>
    <w:rsid w:val="006B634C"/>
    <w:rsid w:val="006B74FE"/>
    <w:rsid w:val="006B7DD9"/>
    <w:rsid w:val="006C096C"/>
    <w:rsid w:val="006C114D"/>
    <w:rsid w:val="006C16B4"/>
    <w:rsid w:val="006C2145"/>
    <w:rsid w:val="006C44B6"/>
    <w:rsid w:val="006C4612"/>
    <w:rsid w:val="006C5D78"/>
    <w:rsid w:val="006C656F"/>
    <w:rsid w:val="006C6686"/>
    <w:rsid w:val="006D076D"/>
    <w:rsid w:val="006D084C"/>
    <w:rsid w:val="006D2A1C"/>
    <w:rsid w:val="006D41AD"/>
    <w:rsid w:val="006D450D"/>
    <w:rsid w:val="006D7763"/>
    <w:rsid w:val="006E0468"/>
    <w:rsid w:val="006E0FEE"/>
    <w:rsid w:val="006E2AE1"/>
    <w:rsid w:val="006E38DE"/>
    <w:rsid w:val="006E3C23"/>
    <w:rsid w:val="006E4F83"/>
    <w:rsid w:val="006E52EB"/>
    <w:rsid w:val="006E587C"/>
    <w:rsid w:val="006E69BE"/>
    <w:rsid w:val="006E6C0D"/>
    <w:rsid w:val="006F02F5"/>
    <w:rsid w:val="006F15BA"/>
    <w:rsid w:val="006F382A"/>
    <w:rsid w:val="006F452D"/>
    <w:rsid w:val="006F71CD"/>
    <w:rsid w:val="006F732E"/>
    <w:rsid w:val="007025BC"/>
    <w:rsid w:val="00702BAD"/>
    <w:rsid w:val="00702F92"/>
    <w:rsid w:val="00703734"/>
    <w:rsid w:val="00703EB6"/>
    <w:rsid w:val="007047FE"/>
    <w:rsid w:val="00704DE0"/>
    <w:rsid w:val="00706FB1"/>
    <w:rsid w:val="007100B5"/>
    <w:rsid w:val="00710991"/>
    <w:rsid w:val="00711F6A"/>
    <w:rsid w:val="00714AAD"/>
    <w:rsid w:val="00715295"/>
    <w:rsid w:val="00720100"/>
    <w:rsid w:val="00723839"/>
    <w:rsid w:val="00726688"/>
    <w:rsid w:val="00726E4F"/>
    <w:rsid w:val="007273A1"/>
    <w:rsid w:val="00727A04"/>
    <w:rsid w:val="007300F6"/>
    <w:rsid w:val="0073183F"/>
    <w:rsid w:val="00732286"/>
    <w:rsid w:val="007337FD"/>
    <w:rsid w:val="007348CE"/>
    <w:rsid w:val="00734AF9"/>
    <w:rsid w:val="00734BFA"/>
    <w:rsid w:val="00737A75"/>
    <w:rsid w:val="00740474"/>
    <w:rsid w:val="00740FEB"/>
    <w:rsid w:val="007412F9"/>
    <w:rsid w:val="00742556"/>
    <w:rsid w:val="0074261B"/>
    <w:rsid w:val="0074402A"/>
    <w:rsid w:val="0074576D"/>
    <w:rsid w:val="00746D4D"/>
    <w:rsid w:val="0074792A"/>
    <w:rsid w:val="00750565"/>
    <w:rsid w:val="00750B51"/>
    <w:rsid w:val="00750C7D"/>
    <w:rsid w:val="007510A2"/>
    <w:rsid w:val="007510CE"/>
    <w:rsid w:val="00752CEF"/>
    <w:rsid w:val="00752F32"/>
    <w:rsid w:val="007536D0"/>
    <w:rsid w:val="00753ED8"/>
    <w:rsid w:val="0075550D"/>
    <w:rsid w:val="00762A4C"/>
    <w:rsid w:val="007630E7"/>
    <w:rsid w:val="00763B23"/>
    <w:rsid w:val="007642F9"/>
    <w:rsid w:val="00764AED"/>
    <w:rsid w:val="007658BB"/>
    <w:rsid w:val="00765BAA"/>
    <w:rsid w:val="007660B8"/>
    <w:rsid w:val="007665D5"/>
    <w:rsid w:val="00767D22"/>
    <w:rsid w:val="0077225B"/>
    <w:rsid w:val="007738B7"/>
    <w:rsid w:val="00773E06"/>
    <w:rsid w:val="0077408E"/>
    <w:rsid w:val="00774379"/>
    <w:rsid w:val="007743B7"/>
    <w:rsid w:val="00774A66"/>
    <w:rsid w:val="007756E2"/>
    <w:rsid w:val="0078073D"/>
    <w:rsid w:val="00781213"/>
    <w:rsid w:val="00782296"/>
    <w:rsid w:val="00783478"/>
    <w:rsid w:val="00785004"/>
    <w:rsid w:val="00785C77"/>
    <w:rsid w:val="0078655B"/>
    <w:rsid w:val="00787971"/>
    <w:rsid w:val="00791AD4"/>
    <w:rsid w:val="00792C4B"/>
    <w:rsid w:val="00793848"/>
    <w:rsid w:val="007971C1"/>
    <w:rsid w:val="007977A7"/>
    <w:rsid w:val="007A0383"/>
    <w:rsid w:val="007A0561"/>
    <w:rsid w:val="007A1118"/>
    <w:rsid w:val="007A2659"/>
    <w:rsid w:val="007A2D83"/>
    <w:rsid w:val="007A43FA"/>
    <w:rsid w:val="007A58A7"/>
    <w:rsid w:val="007A6285"/>
    <w:rsid w:val="007A693C"/>
    <w:rsid w:val="007B1232"/>
    <w:rsid w:val="007B35D8"/>
    <w:rsid w:val="007B419F"/>
    <w:rsid w:val="007B46DE"/>
    <w:rsid w:val="007B69B4"/>
    <w:rsid w:val="007B6BA6"/>
    <w:rsid w:val="007B6E3C"/>
    <w:rsid w:val="007B7C09"/>
    <w:rsid w:val="007C0F2A"/>
    <w:rsid w:val="007C1877"/>
    <w:rsid w:val="007C400C"/>
    <w:rsid w:val="007C4BB2"/>
    <w:rsid w:val="007C6675"/>
    <w:rsid w:val="007C66DD"/>
    <w:rsid w:val="007C7523"/>
    <w:rsid w:val="007C7D30"/>
    <w:rsid w:val="007D0371"/>
    <w:rsid w:val="007D0EFE"/>
    <w:rsid w:val="007D14F2"/>
    <w:rsid w:val="007D17D6"/>
    <w:rsid w:val="007D25D8"/>
    <w:rsid w:val="007D3005"/>
    <w:rsid w:val="007D399E"/>
    <w:rsid w:val="007D4471"/>
    <w:rsid w:val="007E00E3"/>
    <w:rsid w:val="007E1172"/>
    <w:rsid w:val="007E1D27"/>
    <w:rsid w:val="007E2CF4"/>
    <w:rsid w:val="007E385C"/>
    <w:rsid w:val="007E40A6"/>
    <w:rsid w:val="007E47B5"/>
    <w:rsid w:val="007E50A7"/>
    <w:rsid w:val="007F0F25"/>
    <w:rsid w:val="007F1A91"/>
    <w:rsid w:val="007F36FE"/>
    <w:rsid w:val="007F3C73"/>
    <w:rsid w:val="007F44DC"/>
    <w:rsid w:val="007F693D"/>
    <w:rsid w:val="00800A93"/>
    <w:rsid w:val="00801181"/>
    <w:rsid w:val="008011D6"/>
    <w:rsid w:val="0080191D"/>
    <w:rsid w:val="00802C52"/>
    <w:rsid w:val="008042E4"/>
    <w:rsid w:val="00805F38"/>
    <w:rsid w:val="00806868"/>
    <w:rsid w:val="008078EC"/>
    <w:rsid w:val="0081263B"/>
    <w:rsid w:val="008132F4"/>
    <w:rsid w:val="00815F43"/>
    <w:rsid w:val="00815FD9"/>
    <w:rsid w:val="00822913"/>
    <w:rsid w:val="008249C6"/>
    <w:rsid w:val="0082560C"/>
    <w:rsid w:val="00827A02"/>
    <w:rsid w:val="008300A5"/>
    <w:rsid w:val="00830111"/>
    <w:rsid w:val="008323FD"/>
    <w:rsid w:val="00832A21"/>
    <w:rsid w:val="00835139"/>
    <w:rsid w:val="0083521B"/>
    <w:rsid w:val="00835B1E"/>
    <w:rsid w:val="008412F7"/>
    <w:rsid w:val="008428A5"/>
    <w:rsid w:val="00844207"/>
    <w:rsid w:val="00844677"/>
    <w:rsid w:val="008449E3"/>
    <w:rsid w:val="008459BB"/>
    <w:rsid w:val="00846244"/>
    <w:rsid w:val="0084673E"/>
    <w:rsid w:val="00846D91"/>
    <w:rsid w:val="008505A7"/>
    <w:rsid w:val="00851FFA"/>
    <w:rsid w:val="00852DC4"/>
    <w:rsid w:val="0085384D"/>
    <w:rsid w:val="00853FE6"/>
    <w:rsid w:val="00855CAE"/>
    <w:rsid w:val="00855CB2"/>
    <w:rsid w:val="0085618B"/>
    <w:rsid w:val="00860CDF"/>
    <w:rsid w:val="0086139A"/>
    <w:rsid w:val="008620C0"/>
    <w:rsid w:val="00862722"/>
    <w:rsid w:val="00862BC7"/>
    <w:rsid w:val="00862ED7"/>
    <w:rsid w:val="00863734"/>
    <w:rsid w:val="00863AEC"/>
    <w:rsid w:val="008643D0"/>
    <w:rsid w:val="00864674"/>
    <w:rsid w:val="00866A90"/>
    <w:rsid w:val="008702FB"/>
    <w:rsid w:val="00870E66"/>
    <w:rsid w:val="008722CC"/>
    <w:rsid w:val="00872C74"/>
    <w:rsid w:val="008732E0"/>
    <w:rsid w:val="00876259"/>
    <w:rsid w:val="00876512"/>
    <w:rsid w:val="00876D63"/>
    <w:rsid w:val="0087743F"/>
    <w:rsid w:val="00881A9F"/>
    <w:rsid w:val="00882477"/>
    <w:rsid w:val="00882C6C"/>
    <w:rsid w:val="008852C7"/>
    <w:rsid w:val="00885F49"/>
    <w:rsid w:val="00885FDE"/>
    <w:rsid w:val="008872BC"/>
    <w:rsid w:val="00892621"/>
    <w:rsid w:val="008939C5"/>
    <w:rsid w:val="00893A4D"/>
    <w:rsid w:val="0089417E"/>
    <w:rsid w:val="008A12DE"/>
    <w:rsid w:val="008A314F"/>
    <w:rsid w:val="008A3FCC"/>
    <w:rsid w:val="008A4049"/>
    <w:rsid w:val="008A69E7"/>
    <w:rsid w:val="008A7956"/>
    <w:rsid w:val="008A7E9D"/>
    <w:rsid w:val="008B399E"/>
    <w:rsid w:val="008B476B"/>
    <w:rsid w:val="008B49C2"/>
    <w:rsid w:val="008B559C"/>
    <w:rsid w:val="008B5906"/>
    <w:rsid w:val="008B7D6F"/>
    <w:rsid w:val="008B7F20"/>
    <w:rsid w:val="008C00C6"/>
    <w:rsid w:val="008C0EE9"/>
    <w:rsid w:val="008C1450"/>
    <w:rsid w:val="008C1515"/>
    <w:rsid w:val="008C3A49"/>
    <w:rsid w:val="008C3F63"/>
    <w:rsid w:val="008C4123"/>
    <w:rsid w:val="008C4FC5"/>
    <w:rsid w:val="008D04DE"/>
    <w:rsid w:val="008D0B66"/>
    <w:rsid w:val="008D15BC"/>
    <w:rsid w:val="008D1F1E"/>
    <w:rsid w:val="008D30BC"/>
    <w:rsid w:val="008D4303"/>
    <w:rsid w:val="008D494A"/>
    <w:rsid w:val="008D4A72"/>
    <w:rsid w:val="008D4FD6"/>
    <w:rsid w:val="008D5AB3"/>
    <w:rsid w:val="008D6BC9"/>
    <w:rsid w:val="008D7185"/>
    <w:rsid w:val="008D7EDB"/>
    <w:rsid w:val="008E2627"/>
    <w:rsid w:val="008E2B5C"/>
    <w:rsid w:val="008E6047"/>
    <w:rsid w:val="008E6D34"/>
    <w:rsid w:val="008E77D1"/>
    <w:rsid w:val="008F44C0"/>
    <w:rsid w:val="008F578C"/>
    <w:rsid w:val="008F5D97"/>
    <w:rsid w:val="008F73CB"/>
    <w:rsid w:val="00900446"/>
    <w:rsid w:val="00900FF6"/>
    <w:rsid w:val="009013FD"/>
    <w:rsid w:val="0090153B"/>
    <w:rsid w:val="00902118"/>
    <w:rsid w:val="00902495"/>
    <w:rsid w:val="00902DE0"/>
    <w:rsid w:val="009041CD"/>
    <w:rsid w:val="00907891"/>
    <w:rsid w:val="00911124"/>
    <w:rsid w:val="0091150E"/>
    <w:rsid w:val="00911512"/>
    <w:rsid w:val="009130FA"/>
    <w:rsid w:val="00913AC9"/>
    <w:rsid w:val="009140DC"/>
    <w:rsid w:val="0091583D"/>
    <w:rsid w:val="00916AD1"/>
    <w:rsid w:val="0092073B"/>
    <w:rsid w:val="00922876"/>
    <w:rsid w:val="00922B33"/>
    <w:rsid w:val="00923A9F"/>
    <w:rsid w:val="00924BDA"/>
    <w:rsid w:val="009261BB"/>
    <w:rsid w:val="0093225D"/>
    <w:rsid w:val="00934C63"/>
    <w:rsid w:val="0093501C"/>
    <w:rsid w:val="00935D5A"/>
    <w:rsid w:val="0093612D"/>
    <w:rsid w:val="00940A16"/>
    <w:rsid w:val="00941ACB"/>
    <w:rsid w:val="00942F04"/>
    <w:rsid w:val="00943BFD"/>
    <w:rsid w:val="009440E7"/>
    <w:rsid w:val="00944E6A"/>
    <w:rsid w:val="009455EA"/>
    <w:rsid w:val="00947325"/>
    <w:rsid w:val="009478E5"/>
    <w:rsid w:val="009502EA"/>
    <w:rsid w:val="009505DC"/>
    <w:rsid w:val="00950737"/>
    <w:rsid w:val="00950775"/>
    <w:rsid w:val="0095151E"/>
    <w:rsid w:val="0095298C"/>
    <w:rsid w:val="009529E0"/>
    <w:rsid w:val="00952B8C"/>
    <w:rsid w:val="00954716"/>
    <w:rsid w:val="00955EB6"/>
    <w:rsid w:val="00960A2E"/>
    <w:rsid w:val="00960B90"/>
    <w:rsid w:val="00962C1D"/>
    <w:rsid w:val="0096311A"/>
    <w:rsid w:val="009634B9"/>
    <w:rsid w:val="00965CD7"/>
    <w:rsid w:val="00965FA6"/>
    <w:rsid w:val="00970234"/>
    <w:rsid w:val="0097032B"/>
    <w:rsid w:val="00970C9E"/>
    <w:rsid w:val="00970ED9"/>
    <w:rsid w:val="0097183F"/>
    <w:rsid w:val="00971D9A"/>
    <w:rsid w:val="00972269"/>
    <w:rsid w:val="00972816"/>
    <w:rsid w:val="009731DE"/>
    <w:rsid w:val="0097382B"/>
    <w:rsid w:val="00973B6E"/>
    <w:rsid w:val="00973F9C"/>
    <w:rsid w:val="009761CD"/>
    <w:rsid w:val="00976D56"/>
    <w:rsid w:val="00976F43"/>
    <w:rsid w:val="00977582"/>
    <w:rsid w:val="00977AEF"/>
    <w:rsid w:val="00980234"/>
    <w:rsid w:val="00980577"/>
    <w:rsid w:val="00982FB9"/>
    <w:rsid w:val="009837B4"/>
    <w:rsid w:val="00983FA4"/>
    <w:rsid w:val="00984139"/>
    <w:rsid w:val="00985A07"/>
    <w:rsid w:val="009868F1"/>
    <w:rsid w:val="00987F2F"/>
    <w:rsid w:val="00990E30"/>
    <w:rsid w:val="00991F03"/>
    <w:rsid w:val="0099252C"/>
    <w:rsid w:val="00993B47"/>
    <w:rsid w:val="00994977"/>
    <w:rsid w:val="00994D33"/>
    <w:rsid w:val="00994F8F"/>
    <w:rsid w:val="009963A3"/>
    <w:rsid w:val="009978F9"/>
    <w:rsid w:val="00997FB5"/>
    <w:rsid w:val="009A111E"/>
    <w:rsid w:val="009A1750"/>
    <w:rsid w:val="009A22E0"/>
    <w:rsid w:val="009A292F"/>
    <w:rsid w:val="009A3CD1"/>
    <w:rsid w:val="009A4D0E"/>
    <w:rsid w:val="009A629C"/>
    <w:rsid w:val="009A6AE4"/>
    <w:rsid w:val="009A7E6A"/>
    <w:rsid w:val="009B0CE2"/>
    <w:rsid w:val="009B1900"/>
    <w:rsid w:val="009B3FCE"/>
    <w:rsid w:val="009B5194"/>
    <w:rsid w:val="009B746E"/>
    <w:rsid w:val="009C19CE"/>
    <w:rsid w:val="009C1EC8"/>
    <w:rsid w:val="009C438E"/>
    <w:rsid w:val="009C6551"/>
    <w:rsid w:val="009C70E4"/>
    <w:rsid w:val="009C7E46"/>
    <w:rsid w:val="009C7FE8"/>
    <w:rsid w:val="009D0EB9"/>
    <w:rsid w:val="009D104F"/>
    <w:rsid w:val="009D181E"/>
    <w:rsid w:val="009D1F85"/>
    <w:rsid w:val="009D216D"/>
    <w:rsid w:val="009D219E"/>
    <w:rsid w:val="009D444A"/>
    <w:rsid w:val="009D51E2"/>
    <w:rsid w:val="009D5B39"/>
    <w:rsid w:val="009D5FD0"/>
    <w:rsid w:val="009D67C4"/>
    <w:rsid w:val="009E032E"/>
    <w:rsid w:val="009E3E5B"/>
    <w:rsid w:val="009E4886"/>
    <w:rsid w:val="009E5728"/>
    <w:rsid w:val="009E6E42"/>
    <w:rsid w:val="009F06F9"/>
    <w:rsid w:val="009F0753"/>
    <w:rsid w:val="009F4908"/>
    <w:rsid w:val="009F6BD3"/>
    <w:rsid w:val="009F6D21"/>
    <w:rsid w:val="009F6E07"/>
    <w:rsid w:val="00A022C5"/>
    <w:rsid w:val="00A036F4"/>
    <w:rsid w:val="00A0467F"/>
    <w:rsid w:val="00A06122"/>
    <w:rsid w:val="00A1097D"/>
    <w:rsid w:val="00A120D1"/>
    <w:rsid w:val="00A1351A"/>
    <w:rsid w:val="00A135DB"/>
    <w:rsid w:val="00A248B3"/>
    <w:rsid w:val="00A2491F"/>
    <w:rsid w:val="00A254CD"/>
    <w:rsid w:val="00A30D47"/>
    <w:rsid w:val="00A37443"/>
    <w:rsid w:val="00A37767"/>
    <w:rsid w:val="00A37D6F"/>
    <w:rsid w:val="00A41B67"/>
    <w:rsid w:val="00A42E65"/>
    <w:rsid w:val="00A43E8E"/>
    <w:rsid w:val="00A44757"/>
    <w:rsid w:val="00A45B3F"/>
    <w:rsid w:val="00A46724"/>
    <w:rsid w:val="00A46FD4"/>
    <w:rsid w:val="00A473C0"/>
    <w:rsid w:val="00A47C9A"/>
    <w:rsid w:val="00A50232"/>
    <w:rsid w:val="00A5165A"/>
    <w:rsid w:val="00A529E4"/>
    <w:rsid w:val="00A53EAC"/>
    <w:rsid w:val="00A55418"/>
    <w:rsid w:val="00A56895"/>
    <w:rsid w:val="00A6027D"/>
    <w:rsid w:val="00A6069B"/>
    <w:rsid w:val="00A60B3C"/>
    <w:rsid w:val="00A619EF"/>
    <w:rsid w:val="00A621B2"/>
    <w:rsid w:val="00A62511"/>
    <w:rsid w:val="00A62F98"/>
    <w:rsid w:val="00A6431C"/>
    <w:rsid w:val="00A662A7"/>
    <w:rsid w:val="00A66CF6"/>
    <w:rsid w:val="00A67D89"/>
    <w:rsid w:val="00A71C38"/>
    <w:rsid w:val="00A731D3"/>
    <w:rsid w:val="00A73F17"/>
    <w:rsid w:val="00A74794"/>
    <w:rsid w:val="00A74A5A"/>
    <w:rsid w:val="00A75B27"/>
    <w:rsid w:val="00A77433"/>
    <w:rsid w:val="00A775AE"/>
    <w:rsid w:val="00A778B7"/>
    <w:rsid w:val="00A77CCB"/>
    <w:rsid w:val="00A8156F"/>
    <w:rsid w:val="00A82481"/>
    <w:rsid w:val="00A824A2"/>
    <w:rsid w:val="00A83570"/>
    <w:rsid w:val="00A8772D"/>
    <w:rsid w:val="00A91958"/>
    <w:rsid w:val="00A9243F"/>
    <w:rsid w:val="00A94B35"/>
    <w:rsid w:val="00A94F3B"/>
    <w:rsid w:val="00A95D7A"/>
    <w:rsid w:val="00A963B3"/>
    <w:rsid w:val="00A96DF2"/>
    <w:rsid w:val="00A97330"/>
    <w:rsid w:val="00A97B43"/>
    <w:rsid w:val="00AA200B"/>
    <w:rsid w:val="00AA3C0F"/>
    <w:rsid w:val="00AA4EC9"/>
    <w:rsid w:val="00AA77B8"/>
    <w:rsid w:val="00AA7884"/>
    <w:rsid w:val="00AA7A0B"/>
    <w:rsid w:val="00AB047B"/>
    <w:rsid w:val="00AB283A"/>
    <w:rsid w:val="00AB29B0"/>
    <w:rsid w:val="00AB331F"/>
    <w:rsid w:val="00AB4060"/>
    <w:rsid w:val="00AB56BF"/>
    <w:rsid w:val="00AB6753"/>
    <w:rsid w:val="00AC11A6"/>
    <w:rsid w:val="00AC1B77"/>
    <w:rsid w:val="00AC1E87"/>
    <w:rsid w:val="00AC4E10"/>
    <w:rsid w:val="00AC603D"/>
    <w:rsid w:val="00AC6B2B"/>
    <w:rsid w:val="00AC7606"/>
    <w:rsid w:val="00AD0F5F"/>
    <w:rsid w:val="00AD1743"/>
    <w:rsid w:val="00AD3583"/>
    <w:rsid w:val="00AD444E"/>
    <w:rsid w:val="00AD47E9"/>
    <w:rsid w:val="00AD527C"/>
    <w:rsid w:val="00AD6CE5"/>
    <w:rsid w:val="00AD7816"/>
    <w:rsid w:val="00AD784A"/>
    <w:rsid w:val="00AD7C15"/>
    <w:rsid w:val="00AE011D"/>
    <w:rsid w:val="00AE11A5"/>
    <w:rsid w:val="00AE3185"/>
    <w:rsid w:val="00AE45DD"/>
    <w:rsid w:val="00AE460E"/>
    <w:rsid w:val="00AE5FA7"/>
    <w:rsid w:val="00AE67D7"/>
    <w:rsid w:val="00AE6CF8"/>
    <w:rsid w:val="00AE75F4"/>
    <w:rsid w:val="00AE7795"/>
    <w:rsid w:val="00AF07D0"/>
    <w:rsid w:val="00AF15AB"/>
    <w:rsid w:val="00AF1929"/>
    <w:rsid w:val="00AF2211"/>
    <w:rsid w:val="00AF4B01"/>
    <w:rsid w:val="00AF5266"/>
    <w:rsid w:val="00AF600F"/>
    <w:rsid w:val="00AF6B28"/>
    <w:rsid w:val="00AF7096"/>
    <w:rsid w:val="00B0399C"/>
    <w:rsid w:val="00B071D7"/>
    <w:rsid w:val="00B07597"/>
    <w:rsid w:val="00B077FF"/>
    <w:rsid w:val="00B07AD9"/>
    <w:rsid w:val="00B07DFD"/>
    <w:rsid w:val="00B1269D"/>
    <w:rsid w:val="00B12B89"/>
    <w:rsid w:val="00B1459B"/>
    <w:rsid w:val="00B14757"/>
    <w:rsid w:val="00B14DF2"/>
    <w:rsid w:val="00B1530A"/>
    <w:rsid w:val="00B1782D"/>
    <w:rsid w:val="00B20663"/>
    <w:rsid w:val="00B2124A"/>
    <w:rsid w:val="00B21786"/>
    <w:rsid w:val="00B21C58"/>
    <w:rsid w:val="00B250AE"/>
    <w:rsid w:val="00B2562E"/>
    <w:rsid w:val="00B26723"/>
    <w:rsid w:val="00B27508"/>
    <w:rsid w:val="00B27A38"/>
    <w:rsid w:val="00B312E1"/>
    <w:rsid w:val="00B318AB"/>
    <w:rsid w:val="00B358E1"/>
    <w:rsid w:val="00B35FEA"/>
    <w:rsid w:val="00B3668E"/>
    <w:rsid w:val="00B3763C"/>
    <w:rsid w:val="00B401C2"/>
    <w:rsid w:val="00B4403B"/>
    <w:rsid w:val="00B4752F"/>
    <w:rsid w:val="00B50AD5"/>
    <w:rsid w:val="00B51331"/>
    <w:rsid w:val="00B53E1E"/>
    <w:rsid w:val="00B54DDF"/>
    <w:rsid w:val="00B554A0"/>
    <w:rsid w:val="00B55886"/>
    <w:rsid w:val="00B55FF3"/>
    <w:rsid w:val="00B61B37"/>
    <w:rsid w:val="00B61FBB"/>
    <w:rsid w:val="00B6281A"/>
    <w:rsid w:val="00B6419D"/>
    <w:rsid w:val="00B644EB"/>
    <w:rsid w:val="00B652FE"/>
    <w:rsid w:val="00B65325"/>
    <w:rsid w:val="00B654F0"/>
    <w:rsid w:val="00B65D98"/>
    <w:rsid w:val="00B713BB"/>
    <w:rsid w:val="00B7190D"/>
    <w:rsid w:val="00B71BF6"/>
    <w:rsid w:val="00B734B5"/>
    <w:rsid w:val="00B77EBC"/>
    <w:rsid w:val="00B8169E"/>
    <w:rsid w:val="00B81AAB"/>
    <w:rsid w:val="00B81D89"/>
    <w:rsid w:val="00B81EE2"/>
    <w:rsid w:val="00B910B9"/>
    <w:rsid w:val="00B93585"/>
    <w:rsid w:val="00B941EA"/>
    <w:rsid w:val="00B94ED9"/>
    <w:rsid w:val="00B962B4"/>
    <w:rsid w:val="00B9759B"/>
    <w:rsid w:val="00BA111C"/>
    <w:rsid w:val="00BA21F3"/>
    <w:rsid w:val="00BA2A26"/>
    <w:rsid w:val="00BA35E2"/>
    <w:rsid w:val="00BA4361"/>
    <w:rsid w:val="00BA5891"/>
    <w:rsid w:val="00BA6216"/>
    <w:rsid w:val="00BB3BF7"/>
    <w:rsid w:val="00BB43C4"/>
    <w:rsid w:val="00BB4467"/>
    <w:rsid w:val="00BB4A2E"/>
    <w:rsid w:val="00BB7933"/>
    <w:rsid w:val="00BC0BD6"/>
    <w:rsid w:val="00BC1A1B"/>
    <w:rsid w:val="00BC22F9"/>
    <w:rsid w:val="00BC27C0"/>
    <w:rsid w:val="00BC3EB5"/>
    <w:rsid w:val="00BC4603"/>
    <w:rsid w:val="00BC571E"/>
    <w:rsid w:val="00BC624F"/>
    <w:rsid w:val="00BC77BF"/>
    <w:rsid w:val="00BC7E6D"/>
    <w:rsid w:val="00BD01AC"/>
    <w:rsid w:val="00BD0EBC"/>
    <w:rsid w:val="00BD0F05"/>
    <w:rsid w:val="00BD1D84"/>
    <w:rsid w:val="00BD2A3F"/>
    <w:rsid w:val="00BD2D25"/>
    <w:rsid w:val="00BD2F6D"/>
    <w:rsid w:val="00BD2F7D"/>
    <w:rsid w:val="00BD3534"/>
    <w:rsid w:val="00BD460C"/>
    <w:rsid w:val="00BD4A1C"/>
    <w:rsid w:val="00BD61C6"/>
    <w:rsid w:val="00BD6B1C"/>
    <w:rsid w:val="00BD6D8D"/>
    <w:rsid w:val="00BD6F54"/>
    <w:rsid w:val="00BD7DFE"/>
    <w:rsid w:val="00BE0D28"/>
    <w:rsid w:val="00BE1589"/>
    <w:rsid w:val="00BE170D"/>
    <w:rsid w:val="00BE27CD"/>
    <w:rsid w:val="00BE30EC"/>
    <w:rsid w:val="00BE3813"/>
    <w:rsid w:val="00BE3AF5"/>
    <w:rsid w:val="00BE5049"/>
    <w:rsid w:val="00BE60DA"/>
    <w:rsid w:val="00BE6C44"/>
    <w:rsid w:val="00BF1252"/>
    <w:rsid w:val="00BF2075"/>
    <w:rsid w:val="00BF275F"/>
    <w:rsid w:val="00BF558A"/>
    <w:rsid w:val="00BF7A57"/>
    <w:rsid w:val="00C008FE"/>
    <w:rsid w:val="00C02207"/>
    <w:rsid w:val="00C05A99"/>
    <w:rsid w:val="00C06287"/>
    <w:rsid w:val="00C06BF1"/>
    <w:rsid w:val="00C1023B"/>
    <w:rsid w:val="00C10D73"/>
    <w:rsid w:val="00C11BCB"/>
    <w:rsid w:val="00C12840"/>
    <w:rsid w:val="00C15D43"/>
    <w:rsid w:val="00C15F44"/>
    <w:rsid w:val="00C1648D"/>
    <w:rsid w:val="00C16B24"/>
    <w:rsid w:val="00C17C74"/>
    <w:rsid w:val="00C2048E"/>
    <w:rsid w:val="00C2079B"/>
    <w:rsid w:val="00C21EB2"/>
    <w:rsid w:val="00C2331D"/>
    <w:rsid w:val="00C24AF2"/>
    <w:rsid w:val="00C2511A"/>
    <w:rsid w:val="00C259BD"/>
    <w:rsid w:val="00C25B83"/>
    <w:rsid w:val="00C25BA3"/>
    <w:rsid w:val="00C3104C"/>
    <w:rsid w:val="00C3381F"/>
    <w:rsid w:val="00C36789"/>
    <w:rsid w:val="00C37572"/>
    <w:rsid w:val="00C37B43"/>
    <w:rsid w:val="00C37F33"/>
    <w:rsid w:val="00C4153A"/>
    <w:rsid w:val="00C41E4B"/>
    <w:rsid w:val="00C4247E"/>
    <w:rsid w:val="00C42E75"/>
    <w:rsid w:val="00C4409F"/>
    <w:rsid w:val="00C446F8"/>
    <w:rsid w:val="00C44859"/>
    <w:rsid w:val="00C4524B"/>
    <w:rsid w:val="00C477AE"/>
    <w:rsid w:val="00C478A7"/>
    <w:rsid w:val="00C51233"/>
    <w:rsid w:val="00C520F0"/>
    <w:rsid w:val="00C525F8"/>
    <w:rsid w:val="00C53A63"/>
    <w:rsid w:val="00C54507"/>
    <w:rsid w:val="00C57C87"/>
    <w:rsid w:val="00C57E75"/>
    <w:rsid w:val="00C607BD"/>
    <w:rsid w:val="00C61788"/>
    <w:rsid w:val="00C630A2"/>
    <w:rsid w:val="00C64011"/>
    <w:rsid w:val="00C647D4"/>
    <w:rsid w:val="00C6553B"/>
    <w:rsid w:val="00C65554"/>
    <w:rsid w:val="00C66A64"/>
    <w:rsid w:val="00C67387"/>
    <w:rsid w:val="00C702C1"/>
    <w:rsid w:val="00C7145A"/>
    <w:rsid w:val="00C715C0"/>
    <w:rsid w:val="00C74511"/>
    <w:rsid w:val="00C7457D"/>
    <w:rsid w:val="00C746B9"/>
    <w:rsid w:val="00C8249E"/>
    <w:rsid w:val="00C83731"/>
    <w:rsid w:val="00C86902"/>
    <w:rsid w:val="00C87483"/>
    <w:rsid w:val="00C90E6F"/>
    <w:rsid w:val="00C91910"/>
    <w:rsid w:val="00C93302"/>
    <w:rsid w:val="00C94BDE"/>
    <w:rsid w:val="00C95B16"/>
    <w:rsid w:val="00CA0EA8"/>
    <w:rsid w:val="00CA26A0"/>
    <w:rsid w:val="00CA45E0"/>
    <w:rsid w:val="00CA6002"/>
    <w:rsid w:val="00CA64AE"/>
    <w:rsid w:val="00CB0A40"/>
    <w:rsid w:val="00CB1760"/>
    <w:rsid w:val="00CB3FF0"/>
    <w:rsid w:val="00CB4257"/>
    <w:rsid w:val="00CB4F6F"/>
    <w:rsid w:val="00CB5076"/>
    <w:rsid w:val="00CB52DC"/>
    <w:rsid w:val="00CB634D"/>
    <w:rsid w:val="00CB7EDF"/>
    <w:rsid w:val="00CC0465"/>
    <w:rsid w:val="00CC0AC6"/>
    <w:rsid w:val="00CC20BE"/>
    <w:rsid w:val="00CC350F"/>
    <w:rsid w:val="00CC3D67"/>
    <w:rsid w:val="00CC57FD"/>
    <w:rsid w:val="00CC598D"/>
    <w:rsid w:val="00CC7CBB"/>
    <w:rsid w:val="00CD2AC4"/>
    <w:rsid w:val="00CD2B6E"/>
    <w:rsid w:val="00CD454C"/>
    <w:rsid w:val="00CD4600"/>
    <w:rsid w:val="00CD5A93"/>
    <w:rsid w:val="00CD5B41"/>
    <w:rsid w:val="00CD6E3E"/>
    <w:rsid w:val="00CE1295"/>
    <w:rsid w:val="00CE2EF3"/>
    <w:rsid w:val="00CE40E9"/>
    <w:rsid w:val="00CE4A05"/>
    <w:rsid w:val="00CE76C7"/>
    <w:rsid w:val="00CF09A7"/>
    <w:rsid w:val="00CF1020"/>
    <w:rsid w:val="00CF1089"/>
    <w:rsid w:val="00CF1922"/>
    <w:rsid w:val="00CF1CB3"/>
    <w:rsid w:val="00CF21D5"/>
    <w:rsid w:val="00CF2EAD"/>
    <w:rsid w:val="00CF327B"/>
    <w:rsid w:val="00CF3E1A"/>
    <w:rsid w:val="00CF4466"/>
    <w:rsid w:val="00CF6608"/>
    <w:rsid w:val="00CF746D"/>
    <w:rsid w:val="00CF7A3D"/>
    <w:rsid w:val="00D0117A"/>
    <w:rsid w:val="00D012E9"/>
    <w:rsid w:val="00D02720"/>
    <w:rsid w:val="00D0326F"/>
    <w:rsid w:val="00D038AA"/>
    <w:rsid w:val="00D040B7"/>
    <w:rsid w:val="00D05D7D"/>
    <w:rsid w:val="00D061E4"/>
    <w:rsid w:val="00D13419"/>
    <w:rsid w:val="00D1367E"/>
    <w:rsid w:val="00D13922"/>
    <w:rsid w:val="00D14CA6"/>
    <w:rsid w:val="00D15429"/>
    <w:rsid w:val="00D158B6"/>
    <w:rsid w:val="00D15CC5"/>
    <w:rsid w:val="00D16B8B"/>
    <w:rsid w:val="00D16D72"/>
    <w:rsid w:val="00D207CB"/>
    <w:rsid w:val="00D209A1"/>
    <w:rsid w:val="00D20EBD"/>
    <w:rsid w:val="00D215FF"/>
    <w:rsid w:val="00D21819"/>
    <w:rsid w:val="00D222BB"/>
    <w:rsid w:val="00D23558"/>
    <w:rsid w:val="00D23ACE"/>
    <w:rsid w:val="00D23EC9"/>
    <w:rsid w:val="00D25A8A"/>
    <w:rsid w:val="00D25F8D"/>
    <w:rsid w:val="00D262FA"/>
    <w:rsid w:val="00D26565"/>
    <w:rsid w:val="00D27455"/>
    <w:rsid w:val="00D27BF1"/>
    <w:rsid w:val="00D27DB4"/>
    <w:rsid w:val="00D30C83"/>
    <w:rsid w:val="00D3332A"/>
    <w:rsid w:val="00D34A75"/>
    <w:rsid w:val="00D36AE7"/>
    <w:rsid w:val="00D376AF"/>
    <w:rsid w:val="00D407D5"/>
    <w:rsid w:val="00D41347"/>
    <w:rsid w:val="00D41F90"/>
    <w:rsid w:val="00D42304"/>
    <w:rsid w:val="00D450A7"/>
    <w:rsid w:val="00D457FC"/>
    <w:rsid w:val="00D45CB4"/>
    <w:rsid w:val="00D479AD"/>
    <w:rsid w:val="00D5190A"/>
    <w:rsid w:val="00D519AF"/>
    <w:rsid w:val="00D51A6C"/>
    <w:rsid w:val="00D5234B"/>
    <w:rsid w:val="00D5246A"/>
    <w:rsid w:val="00D52C5B"/>
    <w:rsid w:val="00D54549"/>
    <w:rsid w:val="00D5469A"/>
    <w:rsid w:val="00D54E48"/>
    <w:rsid w:val="00D5565C"/>
    <w:rsid w:val="00D558AA"/>
    <w:rsid w:val="00D56FA3"/>
    <w:rsid w:val="00D6078B"/>
    <w:rsid w:val="00D6155D"/>
    <w:rsid w:val="00D63FF5"/>
    <w:rsid w:val="00D64D26"/>
    <w:rsid w:val="00D65B1E"/>
    <w:rsid w:val="00D66829"/>
    <w:rsid w:val="00D669A2"/>
    <w:rsid w:val="00D67B27"/>
    <w:rsid w:val="00D71011"/>
    <w:rsid w:val="00D71EF1"/>
    <w:rsid w:val="00D723BA"/>
    <w:rsid w:val="00D728F5"/>
    <w:rsid w:val="00D72DFD"/>
    <w:rsid w:val="00D730C0"/>
    <w:rsid w:val="00D732BF"/>
    <w:rsid w:val="00D73B60"/>
    <w:rsid w:val="00D73DB4"/>
    <w:rsid w:val="00D75510"/>
    <w:rsid w:val="00D75598"/>
    <w:rsid w:val="00D75A4D"/>
    <w:rsid w:val="00D7611F"/>
    <w:rsid w:val="00D76E67"/>
    <w:rsid w:val="00D811AC"/>
    <w:rsid w:val="00D81914"/>
    <w:rsid w:val="00D82780"/>
    <w:rsid w:val="00D874EC"/>
    <w:rsid w:val="00D90D7C"/>
    <w:rsid w:val="00D93FED"/>
    <w:rsid w:val="00D959FD"/>
    <w:rsid w:val="00D96408"/>
    <w:rsid w:val="00D96784"/>
    <w:rsid w:val="00D96BCD"/>
    <w:rsid w:val="00DA1507"/>
    <w:rsid w:val="00DA184B"/>
    <w:rsid w:val="00DA2BD1"/>
    <w:rsid w:val="00DA41B7"/>
    <w:rsid w:val="00DA4C76"/>
    <w:rsid w:val="00DA5E7A"/>
    <w:rsid w:val="00DA6967"/>
    <w:rsid w:val="00DA74FF"/>
    <w:rsid w:val="00DA7D2A"/>
    <w:rsid w:val="00DB078F"/>
    <w:rsid w:val="00DB0921"/>
    <w:rsid w:val="00DB0B0A"/>
    <w:rsid w:val="00DB15B0"/>
    <w:rsid w:val="00DB1FCA"/>
    <w:rsid w:val="00DB4608"/>
    <w:rsid w:val="00DB5AFF"/>
    <w:rsid w:val="00DC0A7A"/>
    <w:rsid w:val="00DC6255"/>
    <w:rsid w:val="00DC6467"/>
    <w:rsid w:val="00DC66B0"/>
    <w:rsid w:val="00DC692C"/>
    <w:rsid w:val="00DC6E44"/>
    <w:rsid w:val="00DD0262"/>
    <w:rsid w:val="00DD0710"/>
    <w:rsid w:val="00DD1658"/>
    <w:rsid w:val="00DD18B2"/>
    <w:rsid w:val="00DD29AB"/>
    <w:rsid w:val="00DD644C"/>
    <w:rsid w:val="00DD651C"/>
    <w:rsid w:val="00DE191B"/>
    <w:rsid w:val="00DE21BB"/>
    <w:rsid w:val="00DE356C"/>
    <w:rsid w:val="00DE51D3"/>
    <w:rsid w:val="00DF078A"/>
    <w:rsid w:val="00DF1954"/>
    <w:rsid w:val="00DF633B"/>
    <w:rsid w:val="00DF6E11"/>
    <w:rsid w:val="00DF7BDC"/>
    <w:rsid w:val="00E0109E"/>
    <w:rsid w:val="00E021F7"/>
    <w:rsid w:val="00E0290A"/>
    <w:rsid w:val="00E02FDE"/>
    <w:rsid w:val="00E037DE"/>
    <w:rsid w:val="00E03FB5"/>
    <w:rsid w:val="00E05DF9"/>
    <w:rsid w:val="00E05ECD"/>
    <w:rsid w:val="00E06A1A"/>
    <w:rsid w:val="00E06B84"/>
    <w:rsid w:val="00E06EBE"/>
    <w:rsid w:val="00E1053D"/>
    <w:rsid w:val="00E116B3"/>
    <w:rsid w:val="00E11A09"/>
    <w:rsid w:val="00E11EFB"/>
    <w:rsid w:val="00E12A08"/>
    <w:rsid w:val="00E13216"/>
    <w:rsid w:val="00E140A9"/>
    <w:rsid w:val="00E14863"/>
    <w:rsid w:val="00E149F7"/>
    <w:rsid w:val="00E15046"/>
    <w:rsid w:val="00E1517B"/>
    <w:rsid w:val="00E176D5"/>
    <w:rsid w:val="00E20BA6"/>
    <w:rsid w:val="00E20F97"/>
    <w:rsid w:val="00E22787"/>
    <w:rsid w:val="00E25E6C"/>
    <w:rsid w:val="00E27222"/>
    <w:rsid w:val="00E27353"/>
    <w:rsid w:val="00E27547"/>
    <w:rsid w:val="00E306B0"/>
    <w:rsid w:val="00E321B0"/>
    <w:rsid w:val="00E334A5"/>
    <w:rsid w:val="00E36485"/>
    <w:rsid w:val="00E36EE7"/>
    <w:rsid w:val="00E4231C"/>
    <w:rsid w:val="00E431B4"/>
    <w:rsid w:val="00E43C58"/>
    <w:rsid w:val="00E44896"/>
    <w:rsid w:val="00E45654"/>
    <w:rsid w:val="00E45C4F"/>
    <w:rsid w:val="00E45E37"/>
    <w:rsid w:val="00E46C4D"/>
    <w:rsid w:val="00E47A3A"/>
    <w:rsid w:val="00E50D9B"/>
    <w:rsid w:val="00E53F5A"/>
    <w:rsid w:val="00E54639"/>
    <w:rsid w:val="00E54DA3"/>
    <w:rsid w:val="00E55659"/>
    <w:rsid w:val="00E57F13"/>
    <w:rsid w:val="00E57F8D"/>
    <w:rsid w:val="00E60BBA"/>
    <w:rsid w:val="00E61244"/>
    <w:rsid w:val="00E61D72"/>
    <w:rsid w:val="00E62BDF"/>
    <w:rsid w:val="00E63DC1"/>
    <w:rsid w:val="00E6467B"/>
    <w:rsid w:val="00E64DBD"/>
    <w:rsid w:val="00E65EA0"/>
    <w:rsid w:val="00E67406"/>
    <w:rsid w:val="00E7155F"/>
    <w:rsid w:val="00E74EBD"/>
    <w:rsid w:val="00E75179"/>
    <w:rsid w:val="00E75C84"/>
    <w:rsid w:val="00E76F11"/>
    <w:rsid w:val="00E80003"/>
    <w:rsid w:val="00E845A0"/>
    <w:rsid w:val="00E86F6F"/>
    <w:rsid w:val="00E87606"/>
    <w:rsid w:val="00E87BE0"/>
    <w:rsid w:val="00E9046D"/>
    <w:rsid w:val="00E90692"/>
    <w:rsid w:val="00E931CD"/>
    <w:rsid w:val="00E9358B"/>
    <w:rsid w:val="00E9799A"/>
    <w:rsid w:val="00E97E86"/>
    <w:rsid w:val="00EA2ACF"/>
    <w:rsid w:val="00EA3111"/>
    <w:rsid w:val="00EA4048"/>
    <w:rsid w:val="00EA4BF9"/>
    <w:rsid w:val="00EA583F"/>
    <w:rsid w:val="00EB056D"/>
    <w:rsid w:val="00EB0C86"/>
    <w:rsid w:val="00EB2DE0"/>
    <w:rsid w:val="00EB32B7"/>
    <w:rsid w:val="00EB3A33"/>
    <w:rsid w:val="00EB4F25"/>
    <w:rsid w:val="00EB5238"/>
    <w:rsid w:val="00EB5844"/>
    <w:rsid w:val="00EC0AD6"/>
    <w:rsid w:val="00EC0B7F"/>
    <w:rsid w:val="00EC2638"/>
    <w:rsid w:val="00EC38FC"/>
    <w:rsid w:val="00EC5565"/>
    <w:rsid w:val="00EC6882"/>
    <w:rsid w:val="00EC7596"/>
    <w:rsid w:val="00ED1DFD"/>
    <w:rsid w:val="00ED4975"/>
    <w:rsid w:val="00ED6099"/>
    <w:rsid w:val="00ED6835"/>
    <w:rsid w:val="00ED756D"/>
    <w:rsid w:val="00EE00CA"/>
    <w:rsid w:val="00EE0126"/>
    <w:rsid w:val="00EE1A33"/>
    <w:rsid w:val="00EE3633"/>
    <w:rsid w:val="00EE445D"/>
    <w:rsid w:val="00EE48A0"/>
    <w:rsid w:val="00EE5401"/>
    <w:rsid w:val="00EE58AF"/>
    <w:rsid w:val="00EE69C7"/>
    <w:rsid w:val="00EE7CC8"/>
    <w:rsid w:val="00EE7CE4"/>
    <w:rsid w:val="00EF00AA"/>
    <w:rsid w:val="00EF10C5"/>
    <w:rsid w:val="00EF176F"/>
    <w:rsid w:val="00EF2F29"/>
    <w:rsid w:val="00EF545A"/>
    <w:rsid w:val="00EF6499"/>
    <w:rsid w:val="00EF6BFC"/>
    <w:rsid w:val="00EF6E90"/>
    <w:rsid w:val="00F02E5F"/>
    <w:rsid w:val="00F0316B"/>
    <w:rsid w:val="00F04EA0"/>
    <w:rsid w:val="00F1004D"/>
    <w:rsid w:val="00F104BC"/>
    <w:rsid w:val="00F1068F"/>
    <w:rsid w:val="00F10B12"/>
    <w:rsid w:val="00F1168F"/>
    <w:rsid w:val="00F11BA4"/>
    <w:rsid w:val="00F12818"/>
    <w:rsid w:val="00F14D77"/>
    <w:rsid w:val="00F14DA9"/>
    <w:rsid w:val="00F15913"/>
    <w:rsid w:val="00F22C1E"/>
    <w:rsid w:val="00F23793"/>
    <w:rsid w:val="00F2545D"/>
    <w:rsid w:val="00F25A4F"/>
    <w:rsid w:val="00F26542"/>
    <w:rsid w:val="00F26F6C"/>
    <w:rsid w:val="00F27C11"/>
    <w:rsid w:val="00F31AA1"/>
    <w:rsid w:val="00F325E5"/>
    <w:rsid w:val="00F32D4B"/>
    <w:rsid w:val="00F338FB"/>
    <w:rsid w:val="00F3441A"/>
    <w:rsid w:val="00F365DD"/>
    <w:rsid w:val="00F36B72"/>
    <w:rsid w:val="00F4716B"/>
    <w:rsid w:val="00F473F5"/>
    <w:rsid w:val="00F5103D"/>
    <w:rsid w:val="00F53872"/>
    <w:rsid w:val="00F558F5"/>
    <w:rsid w:val="00F55C52"/>
    <w:rsid w:val="00F57FF2"/>
    <w:rsid w:val="00F6056C"/>
    <w:rsid w:val="00F6081B"/>
    <w:rsid w:val="00F60EF0"/>
    <w:rsid w:val="00F624FD"/>
    <w:rsid w:val="00F62FE3"/>
    <w:rsid w:val="00F659B8"/>
    <w:rsid w:val="00F66A45"/>
    <w:rsid w:val="00F67870"/>
    <w:rsid w:val="00F67C7B"/>
    <w:rsid w:val="00F707E2"/>
    <w:rsid w:val="00F7091C"/>
    <w:rsid w:val="00F70DF7"/>
    <w:rsid w:val="00F71390"/>
    <w:rsid w:val="00F72701"/>
    <w:rsid w:val="00F72FEB"/>
    <w:rsid w:val="00F7672D"/>
    <w:rsid w:val="00F804D4"/>
    <w:rsid w:val="00F80540"/>
    <w:rsid w:val="00F80F03"/>
    <w:rsid w:val="00F82B93"/>
    <w:rsid w:val="00F82C69"/>
    <w:rsid w:val="00F84284"/>
    <w:rsid w:val="00F848A4"/>
    <w:rsid w:val="00F848A6"/>
    <w:rsid w:val="00F85784"/>
    <w:rsid w:val="00F85A7F"/>
    <w:rsid w:val="00F91047"/>
    <w:rsid w:val="00F9284E"/>
    <w:rsid w:val="00F959DE"/>
    <w:rsid w:val="00F95C1A"/>
    <w:rsid w:val="00F96DC9"/>
    <w:rsid w:val="00F979F0"/>
    <w:rsid w:val="00FA098D"/>
    <w:rsid w:val="00FA0A45"/>
    <w:rsid w:val="00FA2091"/>
    <w:rsid w:val="00FA21B0"/>
    <w:rsid w:val="00FA2573"/>
    <w:rsid w:val="00FA3906"/>
    <w:rsid w:val="00FA6349"/>
    <w:rsid w:val="00FA6898"/>
    <w:rsid w:val="00FA6B0A"/>
    <w:rsid w:val="00FA6EF7"/>
    <w:rsid w:val="00FA7B24"/>
    <w:rsid w:val="00FB22C1"/>
    <w:rsid w:val="00FB359B"/>
    <w:rsid w:val="00FB57AE"/>
    <w:rsid w:val="00FB5F54"/>
    <w:rsid w:val="00FB63A3"/>
    <w:rsid w:val="00FB64B0"/>
    <w:rsid w:val="00FB725F"/>
    <w:rsid w:val="00FC0EFA"/>
    <w:rsid w:val="00FC19A6"/>
    <w:rsid w:val="00FC39B4"/>
    <w:rsid w:val="00FC3A4B"/>
    <w:rsid w:val="00FC466D"/>
    <w:rsid w:val="00FC5854"/>
    <w:rsid w:val="00FC6378"/>
    <w:rsid w:val="00FC6C1F"/>
    <w:rsid w:val="00FD059F"/>
    <w:rsid w:val="00FD0630"/>
    <w:rsid w:val="00FD464B"/>
    <w:rsid w:val="00FD4B91"/>
    <w:rsid w:val="00FD4D75"/>
    <w:rsid w:val="00FD65A0"/>
    <w:rsid w:val="00FD6D46"/>
    <w:rsid w:val="00FD7361"/>
    <w:rsid w:val="00FD74A9"/>
    <w:rsid w:val="00FE170D"/>
    <w:rsid w:val="00FE1A59"/>
    <w:rsid w:val="00FE219D"/>
    <w:rsid w:val="00FE2614"/>
    <w:rsid w:val="00FE2B3C"/>
    <w:rsid w:val="00FE3C01"/>
    <w:rsid w:val="00FE48DB"/>
    <w:rsid w:val="00FE5A8F"/>
    <w:rsid w:val="00FE7273"/>
    <w:rsid w:val="00FE7D9C"/>
    <w:rsid w:val="00FE7E9E"/>
    <w:rsid w:val="00FE7FB4"/>
    <w:rsid w:val="00FF0173"/>
    <w:rsid w:val="00FF2F9B"/>
    <w:rsid w:val="00FF4191"/>
    <w:rsid w:val="01A108AA"/>
    <w:rsid w:val="044A6B38"/>
    <w:rsid w:val="04C3F5B0"/>
    <w:rsid w:val="04E4DE15"/>
    <w:rsid w:val="05FBC11D"/>
    <w:rsid w:val="07DA7942"/>
    <w:rsid w:val="084C74EF"/>
    <w:rsid w:val="09371EA7"/>
    <w:rsid w:val="09AE0DDB"/>
    <w:rsid w:val="0C15EDF0"/>
    <w:rsid w:val="0C2835AA"/>
    <w:rsid w:val="0C4BD181"/>
    <w:rsid w:val="0C80647B"/>
    <w:rsid w:val="0CA58F71"/>
    <w:rsid w:val="0D05549F"/>
    <w:rsid w:val="103C8BC4"/>
    <w:rsid w:val="118B20D3"/>
    <w:rsid w:val="124E7A17"/>
    <w:rsid w:val="1250E274"/>
    <w:rsid w:val="141E982E"/>
    <w:rsid w:val="169F2986"/>
    <w:rsid w:val="16C0F720"/>
    <w:rsid w:val="17AFFAD5"/>
    <w:rsid w:val="17B78FDE"/>
    <w:rsid w:val="17C7CB1D"/>
    <w:rsid w:val="180C53D4"/>
    <w:rsid w:val="19125424"/>
    <w:rsid w:val="1A4BAC9D"/>
    <w:rsid w:val="1C8245B5"/>
    <w:rsid w:val="1D05A1BC"/>
    <w:rsid w:val="1E4216F9"/>
    <w:rsid w:val="1ECCEC23"/>
    <w:rsid w:val="2190A9E1"/>
    <w:rsid w:val="22AF9CFC"/>
    <w:rsid w:val="2366A4F7"/>
    <w:rsid w:val="24166C2C"/>
    <w:rsid w:val="28DD2C02"/>
    <w:rsid w:val="295B1E43"/>
    <w:rsid w:val="29A19AE0"/>
    <w:rsid w:val="2B40F7BE"/>
    <w:rsid w:val="2FC22057"/>
    <w:rsid w:val="2FCB3C26"/>
    <w:rsid w:val="310B4145"/>
    <w:rsid w:val="328C6D57"/>
    <w:rsid w:val="35CFEAF7"/>
    <w:rsid w:val="36D31E02"/>
    <w:rsid w:val="373897CF"/>
    <w:rsid w:val="38C542F3"/>
    <w:rsid w:val="396E9DE7"/>
    <w:rsid w:val="3CF03F20"/>
    <w:rsid w:val="3D067F4C"/>
    <w:rsid w:val="3D8CCA56"/>
    <w:rsid w:val="3D980FBD"/>
    <w:rsid w:val="3E004090"/>
    <w:rsid w:val="40645C52"/>
    <w:rsid w:val="426E0435"/>
    <w:rsid w:val="42930050"/>
    <w:rsid w:val="43A2C328"/>
    <w:rsid w:val="43E62762"/>
    <w:rsid w:val="441A801F"/>
    <w:rsid w:val="44A92CE3"/>
    <w:rsid w:val="45074091"/>
    <w:rsid w:val="45A43E0B"/>
    <w:rsid w:val="472D5E63"/>
    <w:rsid w:val="47587987"/>
    <w:rsid w:val="4A3F75CE"/>
    <w:rsid w:val="52F0DED7"/>
    <w:rsid w:val="55067C81"/>
    <w:rsid w:val="567C414B"/>
    <w:rsid w:val="571EE531"/>
    <w:rsid w:val="583D5642"/>
    <w:rsid w:val="588E250A"/>
    <w:rsid w:val="5C1E6E74"/>
    <w:rsid w:val="608E4DB4"/>
    <w:rsid w:val="60AB96CB"/>
    <w:rsid w:val="613B6DC9"/>
    <w:rsid w:val="61DFFCF6"/>
    <w:rsid w:val="6236DE80"/>
    <w:rsid w:val="62DCAB14"/>
    <w:rsid w:val="632C32C5"/>
    <w:rsid w:val="63963634"/>
    <w:rsid w:val="639780FD"/>
    <w:rsid w:val="64487F2A"/>
    <w:rsid w:val="64A72614"/>
    <w:rsid w:val="65367823"/>
    <w:rsid w:val="67BEC967"/>
    <w:rsid w:val="67E2108F"/>
    <w:rsid w:val="67E4B079"/>
    <w:rsid w:val="6853B749"/>
    <w:rsid w:val="68C2C358"/>
    <w:rsid w:val="6A1E5E36"/>
    <w:rsid w:val="6A8DB7C7"/>
    <w:rsid w:val="6D9C94C9"/>
    <w:rsid w:val="728EA0B0"/>
    <w:rsid w:val="7480CA1A"/>
    <w:rsid w:val="77EE7896"/>
    <w:rsid w:val="79DCE2CA"/>
    <w:rsid w:val="7BD3B656"/>
    <w:rsid w:val="7BE39033"/>
    <w:rsid w:val="7C954477"/>
    <w:rsid w:val="7CDA5010"/>
    <w:rsid w:val="7D5983BB"/>
    <w:rsid w:val="7DAB512F"/>
    <w:rsid w:val="7EE5FFF6"/>
    <w:rsid w:val="7F54F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23AB0"/>
  <w15:docId w15:val="{A3AEE8C8-D53A-4A28-8DE4-101AB5AA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9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9"/>
    <w:qFormat/>
    <w:rsid w:val="00113B30"/>
    <w:rPr>
      <w:rFonts w:ascii="Cambria" w:hAnsi="Cambria"/>
      <w:sz w:val="22"/>
    </w:rPr>
  </w:style>
  <w:style w:type="paragraph" w:styleId="Overskrift1">
    <w:name w:val="heading 1"/>
    <w:basedOn w:val="Normal"/>
    <w:next w:val="Brdtekst"/>
    <w:qFormat/>
    <w:rsid w:val="00AD444E"/>
    <w:pPr>
      <w:keepNext/>
      <w:numPr>
        <w:numId w:val="14"/>
      </w:numPr>
      <w:spacing w:before="240" w:after="120"/>
      <w:outlineLvl w:val="0"/>
    </w:pPr>
    <w:rPr>
      <w:rFonts w:cs="Arial"/>
      <w:b/>
      <w:bCs/>
      <w:caps/>
      <w:spacing w:val="10"/>
      <w:kern w:val="32"/>
      <w:szCs w:val="32"/>
    </w:rPr>
  </w:style>
  <w:style w:type="paragraph" w:styleId="Overskrift2">
    <w:name w:val="heading 2"/>
    <w:basedOn w:val="Normal"/>
    <w:next w:val="Brdtekst"/>
    <w:qFormat/>
    <w:rsid w:val="00AD444E"/>
    <w:pPr>
      <w:keepNext/>
      <w:numPr>
        <w:ilvl w:val="1"/>
        <w:numId w:val="14"/>
      </w:numPr>
      <w:spacing w:before="240" w:after="120"/>
      <w:outlineLvl w:val="1"/>
    </w:pPr>
    <w:rPr>
      <w:rFonts w:cs="Arial"/>
      <w:b/>
      <w:bCs/>
      <w:iCs/>
      <w:szCs w:val="28"/>
    </w:rPr>
  </w:style>
  <w:style w:type="paragraph" w:styleId="Overskrift3">
    <w:name w:val="heading 3"/>
    <w:basedOn w:val="Normal"/>
    <w:next w:val="Brdtekst"/>
    <w:qFormat/>
    <w:rsid w:val="00AD444E"/>
    <w:pPr>
      <w:keepNext/>
      <w:numPr>
        <w:ilvl w:val="2"/>
        <w:numId w:val="14"/>
      </w:numPr>
      <w:spacing w:before="240" w:after="120"/>
      <w:outlineLvl w:val="2"/>
    </w:pPr>
    <w:rPr>
      <w:rFonts w:cs="Arial"/>
      <w:b/>
      <w:bCs/>
      <w:szCs w:val="26"/>
    </w:rPr>
  </w:style>
  <w:style w:type="paragraph" w:styleId="Overskrift4">
    <w:name w:val="heading 4"/>
    <w:basedOn w:val="Normal"/>
    <w:next w:val="Brdtekst"/>
    <w:qFormat/>
    <w:rsid w:val="00BE3813"/>
    <w:pPr>
      <w:numPr>
        <w:ilvl w:val="3"/>
        <w:numId w:val="14"/>
      </w:numPr>
      <w:spacing w:before="240" w:after="120"/>
      <w:outlineLvl w:val="3"/>
    </w:pPr>
    <w:rPr>
      <w:b/>
      <w:bCs/>
      <w:szCs w:val="28"/>
    </w:rPr>
  </w:style>
  <w:style w:type="paragraph" w:styleId="Overskrift5">
    <w:name w:val="heading 5"/>
    <w:basedOn w:val="Normal"/>
    <w:next w:val="Normal"/>
    <w:link w:val="Overskrift5Tegn"/>
    <w:uiPriority w:val="19"/>
    <w:semiHidden/>
    <w:qFormat/>
    <w:rsid w:val="00A41B67"/>
    <w:pPr>
      <w:numPr>
        <w:ilvl w:val="4"/>
        <w:numId w:val="14"/>
      </w:numPr>
      <w:spacing w:before="240" w:after="60"/>
      <w:outlineLvl w:val="4"/>
    </w:pPr>
    <w:rPr>
      <w:b/>
      <w:bCs/>
      <w:i/>
      <w:iCs/>
      <w:szCs w:val="2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semiHidden/>
    <w:rsid w:val="00BE3813"/>
    <w:pPr>
      <w:tabs>
        <w:tab w:val="center" w:pos="4536"/>
        <w:tab w:val="right" w:pos="9072"/>
      </w:tabs>
    </w:pPr>
    <w:rPr>
      <w:sz w:val="18"/>
    </w:rPr>
  </w:style>
  <w:style w:type="character" w:styleId="Sidetall">
    <w:name w:val="page number"/>
    <w:basedOn w:val="Standardskriftforavsnitt"/>
    <w:semiHidden/>
  </w:style>
  <w:style w:type="paragraph" w:customStyle="1" w:styleId="Appendix">
    <w:name w:val="Appendix"/>
    <w:basedOn w:val="Normal"/>
    <w:next w:val="Brdtekst"/>
    <w:uiPriority w:val="13"/>
    <w:qFormat/>
    <w:rsid w:val="00BE3813"/>
    <w:pPr>
      <w:numPr>
        <w:numId w:val="1"/>
      </w:numPr>
      <w:spacing w:after="120"/>
    </w:pPr>
    <w:rPr>
      <w:b/>
      <w:caps/>
    </w:rPr>
  </w:style>
  <w:style w:type="paragraph" w:styleId="Brdtekst">
    <w:name w:val="Body Text"/>
    <w:basedOn w:val="Normal"/>
    <w:link w:val="BrdtekstTegn"/>
    <w:qFormat/>
    <w:rsid w:val="00BE3813"/>
    <w:pPr>
      <w:spacing w:after="120"/>
    </w:pPr>
  </w:style>
  <w:style w:type="character" w:customStyle="1" w:styleId="BrdtekstTegn">
    <w:name w:val="Brødtekst Tegn"/>
    <w:basedOn w:val="Standardskriftforavsnitt"/>
    <w:link w:val="Brdtekst"/>
    <w:rsid w:val="00BE3813"/>
    <w:rPr>
      <w:rFonts w:ascii="Cambria" w:hAnsi="Cambria"/>
      <w:sz w:val="22"/>
    </w:rPr>
  </w:style>
  <w:style w:type="paragraph" w:customStyle="1" w:styleId="Appendix1">
    <w:name w:val="Appendix 1"/>
    <w:basedOn w:val="Normal"/>
    <w:next w:val="Normal"/>
    <w:uiPriority w:val="13"/>
    <w:qFormat/>
    <w:rsid w:val="00BE3813"/>
    <w:pPr>
      <w:numPr>
        <w:ilvl w:val="1"/>
        <w:numId w:val="1"/>
      </w:numPr>
      <w:spacing w:after="240" w:line="270" w:lineRule="atLeast"/>
      <w:jc w:val="both"/>
    </w:pPr>
    <w:rPr>
      <w:rFonts w:ascii="Times New Roman" w:hAnsi="Times New Roman"/>
      <w:szCs w:val="22"/>
    </w:rPr>
  </w:style>
  <w:style w:type="paragraph" w:customStyle="1" w:styleId="sitat">
    <w:name w:val="sitat"/>
    <w:basedOn w:val="Normal"/>
    <w:next w:val="Brdtekst"/>
    <w:uiPriority w:val="9"/>
    <w:rsid w:val="00BE3813"/>
    <w:pPr>
      <w:spacing w:after="120"/>
      <w:ind w:left="851"/>
    </w:pPr>
    <w:rPr>
      <w:i/>
      <w:szCs w:val="24"/>
    </w:rPr>
  </w:style>
  <w:style w:type="paragraph" w:styleId="INNH1">
    <w:name w:val="toc 1"/>
    <w:basedOn w:val="Normal"/>
    <w:next w:val="Normal"/>
    <w:autoRedefine/>
    <w:uiPriority w:val="39"/>
    <w:pPr>
      <w:ind w:left="851" w:hanging="851"/>
    </w:pPr>
    <w:rPr>
      <w:caps/>
      <w:noProof/>
    </w:rPr>
  </w:style>
  <w:style w:type="paragraph" w:styleId="INNH2">
    <w:name w:val="toc 2"/>
    <w:basedOn w:val="Normal"/>
    <w:next w:val="Normal"/>
    <w:autoRedefine/>
    <w:uiPriority w:val="39"/>
    <w:pPr>
      <w:ind w:left="851" w:hanging="851"/>
    </w:pPr>
    <w:rPr>
      <w:noProof/>
    </w:rPr>
  </w:style>
  <w:style w:type="paragraph" w:styleId="INNH3">
    <w:name w:val="toc 3"/>
    <w:basedOn w:val="Normal"/>
    <w:next w:val="Normal"/>
    <w:autoRedefine/>
    <w:uiPriority w:val="39"/>
    <w:pPr>
      <w:ind w:left="851" w:hanging="851"/>
    </w:pPr>
  </w:style>
  <w:style w:type="paragraph" w:styleId="INNH4">
    <w:name w:val="toc 4"/>
    <w:basedOn w:val="Normal"/>
    <w:next w:val="Normal"/>
    <w:autoRedefine/>
    <w:semiHidden/>
    <w:pPr>
      <w:ind w:left="851" w:hanging="851"/>
    </w:pPr>
  </w:style>
  <w:style w:type="paragraph" w:customStyle="1" w:styleId="Appendix2">
    <w:name w:val="Appendix 2"/>
    <w:basedOn w:val="Normal"/>
    <w:next w:val="Normal"/>
    <w:uiPriority w:val="13"/>
    <w:qFormat/>
    <w:rsid w:val="00BE3813"/>
    <w:pPr>
      <w:spacing w:after="240" w:line="270" w:lineRule="atLeast"/>
      <w:jc w:val="both"/>
    </w:pPr>
    <w:rPr>
      <w:rFonts w:ascii="Times New Roman" w:hAnsi="Times New Roman"/>
      <w:szCs w:val="22"/>
    </w:rPr>
  </w:style>
  <w:style w:type="character" w:customStyle="1" w:styleId="Overskrift5Tegn">
    <w:name w:val="Overskrift 5 Tegn"/>
    <w:basedOn w:val="Standardskriftforavsnitt"/>
    <w:link w:val="Overskrift5"/>
    <w:uiPriority w:val="19"/>
    <w:semiHidden/>
    <w:rsid w:val="00BE3813"/>
    <w:rPr>
      <w:rFonts w:ascii="Cambria" w:hAnsi="Cambria"/>
      <w:b/>
      <w:bCs/>
      <w:i/>
      <w:iCs/>
      <w:sz w:val="22"/>
      <w:szCs w:val="26"/>
    </w:rPr>
  </w:style>
  <w:style w:type="paragraph" w:customStyle="1" w:styleId="Bevis">
    <w:name w:val="Bevis"/>
    <w:basedOn w:val="Normal"/>
    <w:next w:val="Normal"/>
    <w:uiPriority w:val="9"/>
    <w:qFormat/>
    <w:rsid w:val="000D7F60"/>
    <w:pPr>
      <w:numPr>
        <w:numId w:val="10"/>
      </w:numPr>
      <w:spacing w:line="280" w:lineRule="atLeast"/>
    </w:pPr>
  </w:style>
  <w:style w:type="paragraph" w:customStyle="1" w:styleId="Bilag">
    <w:name w:val="Bilag"/>
    <w:basedOn w:val="Normal"/>
    <w:next w:val="Normal"/>
    <w:uiPriority w:val="9"/>
    <w:qFormat/>
    <w:rsid w:val="000D7F60"/>
    <w:pPr>
      <w:numPr>
        <w:numId w:val="11"/>
      </w:numPr>
      <w:spacing w:line="280" w:lineRule="atLeast"/>
    </w:pPr>
  </w:style>
  <w:style w:type="paragraph" w:styleId="Bobletekst">
    <w:name w:val="Balloon Text"/>
    <w:basedOn w:val="Normal"/>
    <w:link w:val="BobletekstTegn"/>
    <w:uiPriority w:val="99"/>
    <w:semiHidden/>
    <w:unhideWhenUsed/>
    <w:rsid w:val="00BE3813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BE3813"/>
    <w:rPr>
      <w:rFonts w:ascii="Tahoma" w:hAnsi="Tahoma" w:cs="Tahoma"/>
      <w:sz w:val="16"/>
      <w:szCs w:val="16"/>
    </w:rPr>
  </w:style>
  <w:style w:type="paragraph" w:customStyle="1" w:styleId="Brdtekstniv1">
    <w:name w:val="Brødtekst nivå 1"/>
    <w:basedOn w:val="Brdtekst"/>
    <w:next w:val="Brdtekst"/>
    <w:uiPriority w:val="4"/>
    <w:qFormat/>
    <w:rsid w:val="00BE3813"/>
    <w:pPr>
      <w:ind w:left="851"/>
    </w:pPr>
  </w:style>
  <w:style w:type="paragraph" w:customStyle="1" w:styleId="Brdtekstniv2">
    <w:name w:val="Brødtekst nivå 2"/>
    <w:basedOn w:val="Brdtekst"/>
    <w:next w:val="Brdtekst"/>
    <w:uiPriority w:val="4"/>
    <w:qFormat/>
    <w:rsid w:val="00BE3813"/>
    <w:pPr>
      <w:ind w:left="1418"/>
    </w:pPr>
  </w:style>
  <w:style w:type="paragraph" w:customStyle="1" w:styleId="Brdtekstniv3">
    <w:name w:val="Brødtekst nivå 3"/>
    <w:basedOn w:val="Brdtekst"/>
    <w:next w:val="Brdtekst"/>
    <w:uiPriority w:val="4"/>
    <w:qFormat/>
    <w:rsid w:val="00BE3813"/>
    <w:pPr>
      <w:ind w:left="1985"/>
    </w:pPr>
  </w:style>
  <w:style w:type="paragraph" w:customStyle="1" w:styleId="Brdtekstniv4">
    <w:name w:val="Brødtekst nivå 4"/>
    <w:basedOn w:val="Brdtekst"/>
    <w:next w:val="Brdtekst"/>
    <w:uiPriority w:val="4"/>
    <w:qFormat/>
    <w:rsid w:val="00BE3813"/>
    <w:pPr>
      <w:ind w:left="2552"/>
    </w:pPr>
  </w:style>
  <w:style w:type="paragraph" w:customStyle="1" w:styleId="Brdtekstnummerert">
    <w:name w:val="Brødtekst nummerert"/>
    <w:basedOn w:val="Normal"/>
    <w:next w:val="Brdtekst"/>
    <w:qFormat/>
    <w:rsid w:val="00BE3813"/>
    <w:pPr>
      <w:numPr>
        <w:numId w:val="2"/>
      </w:numPr>
      <w:spacing w:after="120"/>
    </w:pPr>
  </w:style>
  <w:style w:type="paragraph" w:customStyle="1" w:styleId="Bullet1">
    <w:name w:val="Bullet 1"/>
    <w:uiPriority w:val="5"/>
    <w:qFormat/>
    <w:rsid w:val="00113B30"/>
    <w:pPr>
      <w:numPr>
        <w:numId w:val="13"/>
      </w:numPr>
      <w:spacing w:after="120"/>
    </w:pPr>
    <w:rPr>
      <w:rFonts w:ascii="Cambria" w:hAnsi="Cambria"/>
      <w:sz w:val="22"/>
      <w:lang w:eastAsia="en-GB"/>
    </w:rPr>
  </w:style>
  <w:style w:type="paragraph" w:customStyle="1" w:styleId="Bullet2">
    <w:name w:val="Bullet 2"/>
    <w:uiPriority w:val="5"/>
    <w:qFormat/>
    <w:rsid w:val="00113B30"/>
    <w:pPr>
      <w:numPr>
        <w:ilvl w:val="1"/>
        <w:numId w:val="13"/>
      </w:numPr>
      <w:spacing w:after="120"/>
    </w:pPr>
    <w:rPr>
      <w:rFonts w:ascii="Cambria" w:hAnsi="Cambria"/>
      <w:sz w:val="22"/>
      <w:lang w:eastAsia="en-GB"/>
    </w:rPr>
  </w:style>
  <w:style w:type="paragraph" w:customStyle="1" w:styleId="Bullet3">
    <w:name w:val="Bullet 3"/>
    <w:uiPriority w:val="5"/>
    <w:qFormat/>
    <w:rsid w:val="00113B30"/>
    <w:pPr>
      <w:numPr>
        <w:ilvl w:val="2"/>
        <w:numId w:val="13"/>
      </w:numPr>
      <w:spacing w:after="120"/>
    </w:pPr>
    <w:rPr>
      <w:rFonts w:ascii="Cambria" w:hAnsi="Cambria"/>
      <w:sz w:val="22"/>
      <w:lang w:eastAsia="en-GB"/>
    </w:rPr>
  </w:style>
  <w:style w:type="paragraph" w:customStyle="1" w:styleId="Bullet4">
    <w:name w:val="Bullet 4"/>
    <w:uiPriority w:val="5"/>
    <w:qFormat/>
    <w:rsid w:val="00113B30"/>
    <w:pPr>
      <w:numPr>
        <w:ilvl w:val="3"/>
        <w:numId w:val="13"/>
      </w:numPr>
      <w:spacing w:after="120"/>
    </w:pPr>
    <w:rPr>
      <w:rFonts w:ascii="Cambria" w:eastAsiaTheme="minorHAnsi" w:hAnsi="Cambria" w:cstheme="minorBidi"/>
      <w:sz w:val="22"/>
      <w:lang w:eastAsia="en-US"/>
    </w:rPr>
  </w:style>
  <w:style w:type="paragraph" w:customStyle="1" w:styleId="Bullet5">
    <w:name w:val="Bullet 5"/>
    <w:uiPriority w:val="5"/>
    <w:qFormat/>
    <w:rsid w:val="00113B30"/>
    <w:pPr>
      <w:numPr>
        <w:ilvl w:val="4"/>
        <w:numId w:val="13"/>
      </w:numPr>
      <w:spacing w:after="120"/>
    </w:pPr>
    <w:rPr>
      <w:rFonts w:ascii="Cambria" w:eastAsiaTheme="minorHAnsi" w:hAnsi="Cambria" w:cstheme="minorBidi"/>
      <w:sz w:val="22"/>
      <w:lang w:eastAsia="en-US"/>
    </w:rPr>
  </w:style>
  <w:style w:type="paragraph" w:customStyle="1" w:styleId="Clauselevel1">
    <w:name w:val="Clause level 1"/>
    <w:basedOn w:val="Overskrift1"/>
    <w:next w:val="Brdtekst"/>
    <w:uiPriority w:val="2"/>
    <w:qFormat/>
    <w:rsid w:val="00BE3813"/>
    <w:pPr>
      <w:keepNext w:val="0"/>
      <w:ind w:left="851" w:hanging="851"/>
    </w:pPr>
    <w:rPr>
      <w:rFonts w:cs="Times New Roman"/>
      <w:b w:val="0"/>
      <w:bCs w:val="0"/>
      <w:caps w:val="0"/>
      <w:spacing w:val="0"/>
      <w:kern w:val="28"/>
      <w:szCs w:val="22"/>
    </w:rPr>
  </w:style>
  <w:style w:type="paragraph" w:customStyle="1" w:styleId="Clauselevel2">
    <w:name w:val="Clause level 2"/>
    <w:basedOn w:val="Overskrift2"/>
    <w:next w:val="Brdtekst"/>
    <w:uiPriority w:val="2"/>
    <w:qFormat/>
    <w:rsid w:val="00BE3813"/>
    <w:rPr>
      <w:rFonts w:cs="Times New Roman"/>
      <w:b w:val="0"/>
      <w:bCs w:val="0"/>
      <w:iCs w:val="0"/>
      <w:szCs w:val="22"/>
    </w:rPr>
  </w:style>
  <w:style w:type="paragraph" w:customStyle="1" w:styleId="Clauselevel3">
    <w:name w:val="Clause level 3"/>
    <w:basedOn w:val="Overskrift3"/>
    <w:next w:val="Brdtekst"/>
    <w:uiPriority w:val="2"/>
    <w:qFormat/>
    <w:rsid w:val="00BE3813"/>
    <w:rPr>
      <w:rFonts w:cs="Times New Roman"/>
      <w:b w:val="0"/>
      <w:bCs w:val="0"/>
      <w:szCs w:val="22"/>
    </w:rPr>
  </w:style>
  <w:style w:type="paragraph" w:customStyle="1" w:styleId="Definitions">
    <w:name w:val="Definitions"/>
    <w:basedOn w:val="Normal"/>
    <w:next w:val="Normal"/>
    <w:uiPriority w:val="7"/>
    <w:qFormat/>
    <w:rsid w:val="00BE3813"/>
    <w:pPr>
      <w:numPr>
        <w:numId w:val="3"/>
      </w:numPr>
      <w:spacing w:after="120"/>
      <w:outlineLvl w:val="0"/>
    </w:pPr>
    <w:rPr>
      <w:rFonts w:cs="Simplified Arabic"/>
      <w:lang w:eastAsia="zh-CN" w:bidi="he-IL"/>
    </w:rPr>
  </w:style>
  <w:style w:type="paragraph" w:customStyle="1" w:styleId="Definitionsa">
    <w:name w:val="Definitions (a)"/>
    <w:basedOn w:val="Normal"/>
    <w:next w:val="Brdtekst"/>
    <w:uiPriority w:val="7"/>
    <w:qFormat/>
    <w:rsid w:val="00BE3813"/>
    <w:pPr>
      <w:numPr>
        <w:ilvl w:val="1"/>
        <w:numId w:val="3"/>
      </w:numPr>
      <w:spacing w:after="120"/>
      <w:outlineLvl w:val="1"/>
    </w:pPr>
    <w:rPr>
      <w:rFonts w:cs="Simplified Arabic"/>
      <w:lang w:eastAsia="zh-CN" w:bidi="he-IL"/>
    </w:rPr>
  </w:style>
  <w:style w:type="paragraph" w:customStyle="1" w:styleId="Definitionsi">
    <w:name w:val="Definitions (i)"/>
    <w:basedOn w:val="Normal"/>
    <w:next w:val="Brdtekst"/>
    <w:uiPriority w:val="7"/>
    <w:qFormat/>
    <w:rsid w:val="00BE3813"/>
    <w:pPr>
      <w:numPr>
        <w:ilvl w:val="2"/>
        <w:numId w:val="3"/>
      </w:numPr>
      <w:spacing w:after="120"/>
      <w:outlineLvl w:val="2"/>
    </w:pPr>
    <w:rPr>
      <w:rFonts w:cs="Simplified Arabic"/>
      <w:lang w:eastAsia="zh-CN" w:bidi="he-IL"/>
    </w:rPr>
  </w:style>
  <w:style w:type="paragraph" w:customStyle="1" w:styleId="Heading">
    <w:name w:val="Heading"/>
    <w:basedOn w:val="Normal"/>
    <w:next w:val="Brdtekst"/>
    <w:uiPriority w:val="1"/>
    <w:rsid w:val="00BE3813"/>
    <w:pPr>
      <w:spacing w:before="240" w:after="120"/>
    </w:pPr>
    <w:rPr>
      <w:b/>
      <w:caps/>
      <w:spacing w:val="10"/>
      <w:sz w:val="24"/>
    </w:rPr>
  </w:style>
  <w:style w:type="paragraph" w:customStyle="1" w:styleId="DocHeading">
    <w:name w:val="DocHeading"/>
    <w:basedOn w:val="Heading"/>
    <w:next w:val="Brdtekst"/>
    <w:uiPriority w:val="19"/>
    <w:semiHidden/>
    <w:qFormat/>
    <w:rsid w:val="00BE3813"/>
    <w:pPr>
      <w:spacing w:before="120" w:after="240"/>
    </w:pPr>
    <w:rPr>
      <w:sz w:val="28"/>
      <w:szCs w:val="28"/>
    </w:rPr>
  </w:style>
  <w:style w:type="paragraph" w:customStyle="1" w:styleId="Exhibit">
    <w:name w:val="Exhibit"/>
    <w:basedOn w:val="Normal"/>
    <w:next w:val="Normal"/>
    <w:uiPriority w:val="9"/>
    <w:rsid w:val="000D7F60"/>
    <w:pPr>
      <w:numPr>
        <w:numId w:val="12"/>
      </w:numPr>
      <w:spacing w:line="280" w:lineRule="atLeast"/>
    </w:pPr>
  </w:style>
  <w:style w:type="paragraph" w:customStyle="1" w:styleId="Firmainfo">
    <w:name w:val="Firmainfo"/>
    <w:basedOn w:val="Normal"/>
    <w:next w:val="Brdtekst"/>
    <w:uiPriority w:val="14"/>
    <w:semiHidden/>
    <w:qFormat/>
    <w:rsid w:val="00BE3813"/>
    <w:pPr>
      <w:spacing w:line="220" w:lineRule="atLeast"/>
      <w:ind w:left="113"/>
    </w:pPr>
    <w:rPr>
      <w:sz w:val="16"/>
    </w:rPr>
  </w:style>
  <w:style w:type="character" w:styleId="Fotnotereferanse">
    <w:name w:val="footnote reference"/>
    <w:basedOn w:val="Standardskriftforavsnitt"/>
    <w:uiPriority w:val="99"/>
    <w:semiHidden/>
    <w:unhideWhenUsed/>
    <w:rsid w:val="00BE3813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BE3813"/>
    <w:pPr>
      <w:spacing w:after="60"/>
      <w:ind w:left="284" w:hanging="284"/>
    </w:pPr>
    <w:rPr>
      <w:sz w:val="18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BE3813"/>
    <w:rPr>
      <w:rFonts w:ascii="Cambria" w:hAnsi="Cambria"/>
      <w:sz w:val="18"/>
    </w:rPr>
  </w:style>
  <w:style w:type="character" w:styleId="Fulgthyperkobling">
    <w:name w:val="FollowedHyperlink"/>
    <w:basedOn w:val="Standardskriftforavsnitt"/>
    <w:uiPriority w:val="99"/>
    <w:semiHidden/>
    <w:unhideWhenUsed/>
    <w:rsid w:val="00BE3813"/>
    <w:rPr>
      <w:color w:val="88958C" w:themeColor="followedHyperlink"/>
      <w:u w:val="single"/>
    </w:rPr>
  </w:style>
  <w:style w:type="paragraph" w:customStyle="1" w:styleId="ListLevel1">
    <w:name w:val="ListLevel 1"/>
    <w:basedOn w:val="Normal"/>
    <w:next w:val="Brdtekst"/>
    <w:uiPriority w:val="3"/>
    <w:qFormat/>
    <w:rsid w:val="00BE3813"/>
    <w:pPr>
      <w:numPr>
        <w:numId w:val="4"/>
      </w:numPr>
      <w:spacing w:after="120"/>
    </w:pPr>
    <w:rPr>
      <w:szCs w:val="22"/>
    </w:rPr>
  </w:style>
  <w:style w:type="paragraph" w:customStyle="1" w:styleId="ListLevel2">
    <w:name w:val="ListLevel 2"/>
    <w:basedOn w:val="Normal"/>
    <w:next w:val="Brdtekst"/>
    <w:uiPriority w:val="3"/>
    <w:qFormat/>
    <w:rsid w:val="00BE3813"/>
    <w:pPr>
      <w:numPr>
        <w:ilvl w:val="1"/>
        <w:numId w:val="4"/>
      </w:numPr>
      <w:spacing w:after="120"/>
    </w:pPr>
    <w:rPr>
      <w:szCs w:val="22"/>
    </w:rPr>
  </w:style>
  <w:style w:type="paragraph" w:customStyle="1" w:styleId="ListLevel3">
    <w:name w:val="ListLevel 3"/>
    <w:basedOn w:val="Normal"/>
    <w:next w:val="Brdtekst"/>
    <w:uiPriority w:val="3"/>
    <w:qFormat/>
    <w:rsid w:val="00BE3813"/>
    <w:pPr>
      <w:numPr>
        <w:ilvl w:val="2"/>
        <w:numId w:val="4"/>
      </w:numPr>
      <w:spacing w:after="120"/>
    </w:pPr>
    <w:rPr>
      <w:szCs w:val="22"/>
    </w:rPr>
  </w:style>
  <w:style w:type="paragraph" w:customStyle="1" w:styleId="Merknadekstern">
    <w:name w:val="Merknad ekstern"/>
    <w:basedOn w:val="Brdtekst"/>
    <w:uiPriority w:val="15"/>
    <w:qFormat/>
    <w:rsid w:val="00BE3813"/>
    <w:rPr>
      <w:color w:val="0070C0"/>
    </w:rPr>
  </w:style>
  <w:style w:type="paragraph" w:customStyle="1" w:styleId="Merknadintern">
    <w:name w:val="Merknad intern"/>
    <w:basedOn w:val="Brdtekst"/>
    <w:uiPriority w:val="15"/>
    <w:qFormat/>
    <w:rsid w:val="00BE3813"/>
    <w:rPr>
      <w:color w:val="FF0000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BE3813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BE3813"/>
    <w:rPr>
      <w:sz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BE3813"/>
    <w:rPr>
      <w:rFonts w:ascii="Cambria" w:hAnsi="Cambria"/>
    </w:rPr>
  </w:style>
  <w:style w:type="paragraph" w:customStyle="1" w:styleId="Parties">
    <w:name w:val="Parties"/>
    <w:basedOn w:val="Normal"/>
    <w:next w:val="Brdtekst"/>
    <w:uiPriority w:val="6"/>
    <w:qFormat/>
    <w:rsid w:val="00BE3813"/>
    <w:pPr>
      <w:widowControl w:val="0"/>
      <w:numPr>
        <w:numId w:val="6"/>
      </w:numPr>
      <w:spacing w:after="120"/>
    </w:pPr>
    <w:rPr>
      <w:rFonts w:cs="Simplified Arabic"/>
      <w:lang w:eastAsia="en-GB"/>
    </w:rPr>
  </w:style>
  <w:style w:type="paragraph" w:customStyle="1" w:styleId="Recitals">
    <w:name w:val="Recitals"/>
    <w:basedOn w:val="Normal"/>
    <w:next w:val="Brdtekst"/>
    <w:uiPriority w:val="6"/>
    <w:qFormat/>
    <w:rsid w:val="00BE3813"/>
    <w:pPr>
      <w:widowControl w:val="0"/>
      <w:numPr>
        <w:numId w:val="7"/>
      </w:numPr>
      <w:spacing w:after="120"/>
    </w:pPr>
    <w:rPr>
      <w:rFonts w:cs="Simplified Arabic"/>
      <w:lang w:eastAsia="en-GB"/>
    </w:rPr>
  </w:style>
  <w:style w:type="paragraph" w:customStyle="1" w:styleId="Schedule1">
    <w:name w:val="Schedule 1"/>
    <w:basedOn w:val="Normal"/>
    <w:next w:val="Brdtekst"/>
    <w:uiPriority w:val="11"/>
    <w:qFormat/>
    <w:rsid w:val="00BE3813"/>
    <w:pPr>
      <w:numPr>
        <w:ilvl w:val="2"/>
        <w:numId w:val="8"/>
      </w:numPr>
      <w:spacing w:after="120"/>
      <w:outlineLvl w:val="2"/>
    </w:pPr>
    <w:rPr>
      <w:rFonts w:cs="Simplified Arabic"/>
      <w:lang w:eastAsia="en-GB"/>
    </w:rPr>
  </w:style>
  <w:style w:type="paragraph" w:customStyle="1" w:styleId="Schedule2">
    <w:name w:val="Schedule 2"/>
    <w:basedOn w:val="Normal"/>
    <w:next w:val="Brdtekst"/>
    <w:uiPriority w:val="11"/>
    <w:qFormat/>
    <w:rsid w:val="00BE3813"/>
    <w:pPr>
      <w:numPr>
        <w:ilvl w:val="3"/>
        <w:numId w:val="8"/>
      </w:numPr>
      <w:spacing w:after="120"/>
      <w:outlineLvl w:val="3"/>
    </w:pPr>
    <w:rPr>
      <w:rFonts w:cs="Simplified Arabic"/>
      <w:lang w:eastAsia="en-GB"/>
    </w:rPr>
  </w:style>
  <w:style w:type="paragraph" w:customStyle="1" w:styleId="Schedule3">
    <w:name w:val="Schedule 3"/>
    <w:basedOn w:val="Normal"/>
    <w:next w:val="Brdtekst"/>
    <w:uiPriority w:val="11"/>
    <w:qFormat/>
    <w:rsid w:val="00BE3813"/>
    <w:pPr>
      <w:numPr>
        <w:ilvl w:val="4"/>
        <w:numId w:val="8"/>
      </w:numPr>
      <w:spacing w:after="120"/>
      <w:outlineLvl w:val="4"/>
    </w:pPr>
    <w:rPr>
      <w:rFonts w:cs="Simplified Arabic"/>
      <w:lang w:eastAsia="en-GB"/>
    </w:rPr>
  </w:style>
  <w:style w:type="paragraph" w:customStyle="1" w:styleId="Schedule4">
    <w:name w:val="Schedule 4"/>
    <w:basedOn w:val="Normal"/>
    <w:next w:val="Brdtekst"/>
    <w:uiPriority w:val="11"/>
    <w:qFormat/>
    <w:rsid w:val="00BE3813"/>
    <w:pPr>
      <w:numPr>
        <w:ilvl w:val="5"/>
        <w:numId w:val="8"/>
      </w:numPr>
      <w:spacing w:after="120"/>
      <w:outlineLvl w:val="5"/>
    </w:pPr>
    <w:rPr>
      <w:rFonts w:cs="Simplified Arabic"/>
      <w:lang w:eastAsia="en-GB"/>
    </w:rPr>
  </w:style>
  <w:style w:type="paragraph" w:customStyle="1" w:styleId="Schedule5">
    <w:name w:val="Schedule 5"/>
    <w:basedOn w:val="Normal"/>
    <w:next w:val="Brdtekst"/>
    <w:uiPriority w:val="11"/>
    <w:qFormat/>
    <w:rsid w:val="00BE3813"/>
    <w:pPr>
      <w:numPr>
        <w:ilvl w:val="6"/>
        <w:numId w:val="8"/>
      </w:numPr>
      <w:spacing w:after="120"/>
      <w:outlineLvl w:val="6"/>
    </w:pPr>
    <w:rPr>
      <w:rFonts w:cs="Simplified Arabic"/>
      <w:lang w:eastAsia="en-GB"/>
    </w:rPr>
  </w:style>
  <w:style w:type="paragraph" w:customStyle="1" w:styleId="Schedule6">
    <w:name w:val="Schedule 6"/>
    <w:basedOn w:val="Normal"/>
    <w:next w:val="Brdtekst"/>
    <w:uiPriority w:val="11"/>
    <w:qFormat/>
    <w:rsid w:val="00BE3813"/>
    <w:pPr>
      <w:numPr>
        <w:ilvl w:val="7"/>
        <w:numId w:val="8"/>
      </w:numPr>
      <w:spacing w:after="120"/>
      <w:outlineLvl w:val="7"/>
    </w:pPr>
    <w:rPr>
      <w:rFonts w:cs="Simplified Arabic"/>
      <w:lang w:eastAsia="en-GB"/>
    </w:rPr>
  </w:style>
  <w:style w:type="paragraph" w:customStyle="1" w:styleId="Schedule7">
    <w:name w:val="Schedule 7"/>
    <w:basedOn w:val="Normal"/>
    <w:next w:val="Brdtekst"/>
    <w:uiPriority w:val="11"/>
    <w:qFormat/>
    <w:rsid w:val="00BE3813"/>
    <w:pPr>
      <w:numPr>
        <w:ilvl w:val="8"/>
        <w:numId w:val="8"/>
      </w:numPr>
      <w:spacing w:after="120"/>
      <w:outlineLvl w:val="8"/>
    </w:pPr>
    <w:rPr>
      <w:rFonts w:cs="Simplified Arabic"/>
      <w:lang w:eastAsia="en-GB"/>
    </w:rPr>
  </w:style>
  <w:style w:type="paragraph" w:customStyle="1" w:styleId="ScheduleHeading">
    <w:name w:val="Schedule Heading"/>
    <w:basedOn w:val="Normal"/>
    <w:next w:val="Normal"/>
    <w:uiPriority w:val="10"/>
    <w:qFormat/>
    <w:rsid w:val="00BE3813"/>
    <w:pPr>
      <w:pageBreakBefore/>
      <w:widowControl w:val="0"/>
      <w:numPr>
        <w:numId w:val="8"/>
      </w:numPr>
      <w:spacing w:after="240"/>
      <w:jc w:val="center"/>
      <w:outlineLvl w:val="0"/>
    </w:pPr>
    <w:rPr>
      <w:rFonts w:cs="Simplified Arabic"/>
      <w:b/>
      <w:caps/>
      <w:lang w:eastAsia="en-GB"/>
    </w:rPr>
  </w:style>
  <w:style w:type="paragraph" w:customStyle="1" w:styleId="SchedulePart">
    <w:name w:val="Schedule Part"/>
    <w:basedOn w:val="Normal"/>
    <w:next w:val="Brdtekst"/>
    <w:uiPriority w:val="10"/>
    <w:qFormat/>
    <w:rsid w:val="00BE3813"/>
    <w:pPr>
      <w:numPr>
        <w:ilvl w:val="1"/>
        <w:numId w:val="8"/>
      </w:numPr>
      <w:spacing w:after="240"/>
      <w:jc w:val="center"/>
      <w:outlineLvl w:val="1"/>
    </w:pPr>
    <w:rPr>
      <w:rFonts w:cs="Simplified Arabic"/>
      <w:b/>
      <w:caps/>
      <w:lang w:eastAsia="en-GB"/>
    </w:rPr>
  </w:style>
  <w:style w:type="paragraph" w:customStyle="1" w:styleId="sitateng">
    <w:name w:val="sitat eng"/>
    <w:basedOn w:val="Normal"/>
    <w:next w:val="Brdtekst"/>
    <w:uiPriority w:val="9"/>
    <w:qFormat/>
    <w:rsid w:val="00BE3813"/>
    <w:pPr>
      <w:spacing w:after="120"/>
      <w:ind w:left="851"/>
    </w:pPr>
    <w:rPr>
      <w:i/>
      <w:kern w:val="28"/>
      <w:szCs w:val="22"/>
      <w:lang w:val="en-GB"/>
    </w:rPr>
  </w:style>
  <w:style w:type="paragraph" w:customStyle="1" w:styleId="Vedlegg">
    <w:name w:val="Vedlegg"/>
    <w:basedOn w:val="Brdtekst"/>
    <w:next w:val="Brdtekst"/>
    <w:uiPriority w:val="14"/>
    <w:qFormat/>
    <w:rsid w:val="00BE3813"/>
    <w:pPr>
      <w:numPr>
        <w:numId w:val="9"/>
      </w:numPr>
    </w:pPr>
    <w:rPr>
      <w:b/>
      <w:caps/>
    </w:rPr>
  </w:style>
  <w:style w:type="paragraph" w:customStyle="1" w:styleId="Vedlegg1">
    <w:name w:val="Vedlegg 1"/>
    <w:basedOn w:val="Normal"/>
    <w:uiPriority w:val="14"/>
    <w:qFormat/>
    <w:rsid w:val="00BE3813"/>
    <w:pPr>
      <w:numPr>
        <w:ilvl w:val="1"/>
        <w:numId w:val="9"/>
      </w:numPr>
      <w:spacing w:after="240" w:line="270" w:lineRule="atLeast"/>
    </w:pPr>
    <w:rPr>
      <w:rFonts w:ascii="Times New Roman" w:hAnsi="Times New Roman"/>
      <w:szCs w:val="22"/>
    </w:rPr>
  </w:style>
  <w:style w:type="paragraph" w:customStyle="1" w:styleId="Vedlegg2">
    <w:name w:val="Vedlegg 2"/>
    <w:basedOn w:val="Normal"/>
    <w:next w:val="Normal"/>
    <w:uiPriority w:val="14"/>
    <w:qFormat/>
    <w:rsid w:val="00BE3813"/>
    <w:pPr>
      <w:numPr>
        <w:ilvl w:val="2"/>
        <w:numId w:val="9"/>
      </w:numPr>
      <w:spacing w:after="240" w:line="270" w:lineRule="atLeast"/>
      <w:jc w:val="both"/>
    </w:pPr>
    <w:rPr>
      <w:rFonts w:ascii="Times New Roman" w:hAnsi="Times New Roman"/>
      <w:szCs w:val="22"/>
    </w:rPr>
  </w:style>
  <w:style w:type="paragraph" w:customStyle="1" w:styleId="Clauselevel4">
    <w:name w:val="Clause level 4"/>
    <w:basedOn w:val="Overskrift4"/>
    <w:next w:val="Brdtekst"/>
    <w:uiPriority w:val="2"/>
    <w:qFormat/>
    <w:rsid w:val="00FC6378"/>
    <w:rPr>
      <w:b w:val="0"/>
    </w:rPr>
  </w:style>
  <w:style w:type="paragraph" w:customStyle="1" w:styleId="Schedulenumbering1">
    <w:name w:val="Schedule numbering 1"/>
    <w:basedOn w:val="Normal"/>
    <w:link w:val="Schedulenumbering1Char"/>
    <w:qFormat/>
    <w:rsid w:val="00750C7D"/>
    <w:pPr>
      <w:numPr>
        <w:numId w:val="15"/>
      </w:numPr>
      <w:spacing w:after="240"/>
      <w:ind w:left="709" w:hanging="709"/>
      <w:jc w:val="both"/>
    </w:pPr>
    <w:rPr>
      <w:rFonts w:asciiTheme="minorHAnsi" w:eastAsiaTheme="minorHAnsi" w:hAnsiTheme="minorHAnsi" w:cstheme="minorBidi"/>
      <w:b/>
      <w:caps/>
      <w:szCs w:val="22"/>
      <w:lang w:eastAsia="en-US"/>
    </w:rPr>
  </w:style>
  <w:style w:type="paragraph" w:customStyle="1" w:styleId="Schedulenumbering2">
    <w:name w:val="Schedule numbering 2"/>
    <w:basedOn w:val="Normal"/>
    <w:qFormat/>
    <w:rsid w:val="00750C7D"/>
    <w:pPr>
      <w:numPr>
        <w:ilvl w:val="1"/>
        <w:numId w:val="15"/>
      </w:numPr>
      <w:spacing w:after="240"/>
      <w:jc w:val="both"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Schedulenumbering3">
    <w:name w:val="Schedule numbering 3"/>
    <w:basedOn w:val="Normal"/>
    <w:qFormat/>
    <w:rsid w:val="00750C7D"/>
    <w:pPr>
      <w:numPr>
        <w:ilvl w:val="2"/>
        <w:numId w:val="15"/>
      </w:numPr>
      <w:spacing w:after="240"/>
      <w:ind w:left="1418" w:hanging="709"/>
      <w:jc w:val="both"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Schedulenumbering4">
    <w:name w:val="Schedule numbering 4"/>
    <w:basedOn w:val="Normal"/>
    <w:qFormat/>
    <w:rsid w:val="00750C7D"/>
    <w:pPr>
      <w:numPr>
        <w:ilvl w:val="3"/>
        <w:numId w:val="15"/>
      </w:numPr>
      <w:spacing w:after="240"/>
      <w:ind w:left="2269" w:hanging="851"/>
      <w:jc w:val="both"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Schedulenumbering5">
    <w:name w:val="Schedule numbering 5"/>
    <w:basedOn w:val="Normal"/>
    <w:qFormat/>
    <w:rsid w:val="00750C7D"/>
    <w:pPr>
      <w:numPr>
        <w:ilvl w:val="4"/>
        <w:numId w:val="15"/>
      </w:numPr>
      <w:spacing w:after="240"/>
      <w:ind w:left="3402" w:hanging="1134"/>
      <w:jc w:val="both"/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Schedulenumbering6">
    <w:name w:val="Schedule numbering 6"/>
    <w:basedOn w:val="Normal"/>
    <w:qFormat/>
    <w:rsid w:val="00750C7D"/>
    <w:pPr>
      <w:numPr>
        <w:ilvl w:val="5"/>
        <w:numId w:val="15"/>
      </w:numPr>
      <w:spacing w:after="240"/>
      <w:ind w:left="4536" w:hanging="1134"/>
      <w:jc w:val="both"/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chedulenumbering1Char">
    <w:name w:val="Schedule numbering 1 Char"/>
    <w:basedOn w:val="Standardskriftforavsnitt"/>
    <w:link w:val="Schedulenumbering1"/>
    <w:rsid w:val="00750C7D"/>
    <w:rPr>
      <w:rFonts w:asciiTheme="minorHAnsi" w:eastAsiaTheme="minorHAnsi" w:hAnsiTheme="minorHAnsi" w:cstheme="minorBidi"/>
      <w:b/>
      <w:caps/>
      <w:sz w:val="22"/>
      <w:szCs w:val="22"/>
      <w:lang w:eastAsia="en-US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8D4A72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59625C" w:themeColor="accent1" w:themeShade="BF"/>
      <w:spacing w:val="0"/>
      <w:kern w:val="0"/>
      <w:sz w:val="32"/>
    </w:rPr>
  </w:style>
  <w:style w:type="character" w:styleId="Hyperkobling">
    <w:name w:val="Hyperlink"/>
    <w:basedOn w:val="Standardskriftforavsnitt"/>
    <w:uiPriority w:val="99"/>
    <w:unhideWhenUsed/>
    <w:rsid w:val="008D4A72"/>
    <w:rPr>
      <w:color w:val="4E5D5A" w:themeColor="hyperlink"/>
      <w:u w:val="single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122150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122150"/>
    <w:rPr>
      <w:rFonts w:ascii="Cambria" w:hAnsi="Cambria"/>
      <w:b/>
      <w:bCs/>
    </w:rPr>
  </w:style>
  <w:style w:type="paragraph" w:styleId="Listeavsnitt">
    <w:name w:val="List Paragraph"/>
    <w:basedOn w:val="Normal"/>
    <w:uiPriority w:val="34"/>
    <w:semiHidden/>
    <w:qFormat/>
    <w:rsid w:val="009C6551"/>
    <w:pPr>
      <w:ind w:left="720"/>
      <w:contextualSpacing/>
    </w:pPr>
  </w:style>
  <w:style w:type="paragraph" w:customStyle="1" w:styleId="Dato1">
    <w:name w:val="Dato1"/>
    <w:basedOn w:val="Normal"/>
    <w:next w:val="Normal"/>
    <w:rsid w:val="00227EB6"/>
    <w:pPr>
      <w:suppressAutoHyphens/>
    </w:pPr>
    <w:rPr>
      <w:rFonts w:ascii="Arial" w:hAnsi="Arial"/>
      <w:sz w:val="24"/>
      <w:szCs w:val="24"/>
      <w:lang w:eastAsia="ar-SA"/>
    </w:rPr>
  </w:style>
  <w:style w:type="table" w:styleId="Tabellrutenett">
    <w:name w:val="Table Grid"/>
    <w:basedOn w:val="Vanligtabell"/>
    <w:uiPriority w:val="59"/>
    <w:rsid w:val="00B941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jon">
    <w:name w:val="Revision"/>
    <w:hidden/>
    <w:uiPriority w:val="99"/>
    <w:semiHidden/>
    <w:rsid w:val="00AF1929"/>
    <w:rPr>
      <w:rFonts w:ascii="Cambria" w:hAnsi="Cambria"/>
      <w:sz w:val="22"/>
    </w:rPr>
  </w:style>
  <w:style w:type="character" w:styleId="Ulstomtale">
    <w:name w:val="Unresolved Mention"/>
    <w:basedOn w:val="Standardskriftforavsnitt"/>
    <w:uiPriority w:val="99"/>
    <w:semiHidden/>
    <w:unhideWhenUsed/>
    <w:rsid w:val="00F848A6"/>
    <w:rPr>
      <w:color w:val="605E5C"/>
      <w:shd w:val="clear" w:color="auto" w:fill="E1DFDD"/>
    </w:rPr>
  </w:style>
  <w:style w:type="character" w:styleId="Omtale">
    <w:name w:val="Mention"/>
    <w:basedOn w:val="Standardskriftforavsnitt"/>
    <w:uiPriority w:val="99"/>
    <w:unhideWhenUsed/>
    <w:rsid w:val="009505DC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2654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aler\2007\Blank.dotm" TargetMode="External"/></Relationships>
</file>

<file path=word/theme/theme1.xml><?xml version="1.0" encoding="utf-8"?>
<a:theme xmlns:a="http://schemas.openxmlformats.org/drawingml/2006/main" name="Tema1">
  <a:themeElements>
    <a:clrScheme name="Egendefinert 2">
      <a:dk1>
        <a:srgbClr val="2B2B2B"/>
      </a:dk1>
      <a:lt1>
        <a:srgbClr val="FFFFFF"/>
      </a:lt1>
      <a:dk2>
        <a:srgbClr val="2B2B2B"/>
      </a:dk2>
      <a:lt2>
        <a:srgbClr val="CCD6D0"/>
      </a:lt2>
      <a:accent1>
        <a:srgbClr val="77847B"/>
      </a:accent1>
      <a:accent2>
        <a:srgbClr val="004A4D"/>
      </a:accent2>
      <a:accent3>
        <a:srgbClr val="A5A5A5"/>
      </a:accent3>
      <a:accent4>
        <a:srgbClr val="CCD6CF"/>
      </a:accent4>
      <a:accent5>
        <a:srgbClr val="A98D52"/>
      </a:accent5>
      <a:accent6>
        <a:srgbClr val="664158"/>
      </a:accent6>
      <a:hlink>
        <a:srgbClr val="4E5D5A"/>
      </a:hlink>
      <a:folHlink>
        <a:srgbClr val="88958C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ema1" id="{E5365BE6-30B9-461E-91CA-94089246F79C}" vid="{1D72AFAE-DA22-441F-BFE7-1A58FF45140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2E179DFEDD00A40BDB7A096CB0FBCBF" ma:contentTypeVersion="14" ma:contentTypeDescription="Opprett et nytt dokument." ma:contentTypeScope="" ma:versionID="87f083b5db096a4f65dededeb1ddad0b">
  <xsd:schema xmlns:xsd="http://www.w3.org/2001/XMLSchema" xmlns:xs="http://www.w3.org/2001/XMLSchema" xmlns:p="http://schemas.microsoft.com/office/2006/metadata/properties" xmlns:ns2="7e848b65-7be7-49c3-8552-14ba135a04c4" xmlns:ns3="db5bcffd-ed64-41ef-b2f8-3ff116b185be" targetNamespace="http://schemas.microsoft.com/office/2006/metadata/properties" ma:root="true" ma:fieldsID="36420021dfe3cfc768cc4a7ecf10aa70" ns2:_="" ns3:_="">
    <xsd:import namespace="7e848b65-7be7-49c3-8552-14ba135a04c4"/>
    <xsd:import namespace="db5bcffd-ed64-41ef-b2f8-3ff116b185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48b65-7be7-49c3-8552-14ba135a04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26663bdf-7f6b-49de-b616-4d696a37e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5bcffd-ed64-41ef-b2f8-3ff116b185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e8dc065-08d1-4218-85d7-7b86ab9db607}" ma:internalName="TaxCatchAll" ma:showField="CatchAllData" ma:web="db5bcffd-ed64-41ef-b2f8-3ff116b185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roperties xmlns="http://www.imanage.com/work/xmlschema">
  <documentid>ADV!5008387.1</documentid>
  <senderid>BROYRVIK@EUROJURIS.NO</senderid>
  <senderemail>BROYRVIK@EUROJURIS.NO</senderemail>
  <lastmodified>2025-03-26T12:18:00.0000000+01:00</lastmodified>
  <database>ADV</database>
</properti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848b65-7be7-49c3-8552-14ba135a04c4">
      <Terms xmlns="http://schemas.microsoft.com/office/infopath/2007/PartnerControls"/>
    </lcf76f155ced4ddcb4097134ff3c332f>
    <TaxCatchAll xmlns="db5bcffd-ed64-41ef-b2f8-3ff116b185be" xsi:nil="true"/>
  </documentManagement>
</p:properties>
</file>

<file path=customXml/itemProps1.xml><?xml version="1.0" encoding="utf-8"?>
<ds:datastoreItem xmlns:ds="http://schemas.openxmlformats.org/officeDocument/2006/customXml" ds:itemID="{E1B6DBB6-B619-4DD8-9172-F29ED9B045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95F81E-6DAC-44F0-8029-BF60C5A222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848b65-7be7-49c3-8552-14ba135a04c4"/>
    <ds:schemaRef ds:uri="db5bcffd-ed64-41ef-b2f8-3ff116b185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9D3C66-3978-4419-9ADB-A6924B3783E7}">
  <ds:schemaRefs>
    <ds:schemaRef ds:uri="http://www.imanage.com/work/xmlschema"/>
  </ds:schemaRefs>
</ds:datastoreItem>
</file>

<file path=customXml/itemProps4.xml><?xml version="1.0" encoding="utf-8"?>
<ds:datastoreItem xmlns:ds="http://schemas.openxmlformats.org/officeDocument/2006/customXml" ds:itemID="{B24331A4-5E66-45DA-AAE2-02E42721348E}">
  <ds:schemaRefs>
    <ds:schemaRef ds:uri="http://schemas.microsoft.com/office/2006/metadata/properties"/>
    <ds:schemaRef ds:uri="http://schemas.microsoft.com/office/infopath/2007/PartnerControls"/>
    <ds:schemaRef ds:uri="7e848b65-7be7-49c3-8552-14ba135a04c4"/>
    <ds:schemaRef ds:uri="db5bcffd-ed64-41ef-b2f8-3ff116b185be"/>
  </ds:schemaRefs>
</ds:datastoreItem>
</file>

<file path=docMetadata/LabelInfo.xml><?xml version="1.0" encoding="utf-8"?>
<clbl:labelList xmlns:clbl="http://schemas.microsoft.com/office/2020/mipLabelMetadata">
  <clbl:label id="{5fa07acb-315d-4ccc-8ae8-c612ecfc5882}" enabled="0" method="" siteId="{5fa07acb-315d-4ccc-8ae8-c612ecfc588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0</TotalTime>
  <Pages>5</Pages>
  <Words>1164</Words>
  <Characters>6175</Characters>
  <Application>Microsoft Office Word</Application>
  <DocSecurity>4</DocSecurity>
  <Lines>51</Lines>
  <Paragraphs>14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Pål Myklebust</dc:creator>
  <cp:keywords/>
  <cp:lastModifiedBy>Tore Ausland</cp:lastModifiedBy>
  <cp:revision>2</cp:revision>
  <cp:lastPrinted>1900-01-01T08:00:00Z</cp:lastPrinted>
  <dcterms:created xsi:type="dcterms:W3CDTF">2025-03-27T07:38:00Z</dcterms:created>
  <dcterms:modified xsi:type="dcterms:W3CDTF">2025-03-27T07:38:00Z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orksiteDatabase">
    <vt:lpwstr>LEGAL</vt:lpwstr>
  </property>
  <property fmtid="{D5CDD505-2E9C-101B-9397-08002B2CF9AE}" pid="3" name="WorksiteMatterNumber">
    <vt:lpwstr>39018-514</vt:lpwstr>
  </property>
  <property fmtid="{D5CDD505-2E9C-101B-9397-08002B2CF9AE}" pid="4" name="DocTemplate">
    <vt:lpwstr>Blank</vt:lpwstr>
  </property>
  <property fmtid="{D5CDD505-2E9C-101B-9397-08002B2CF9AE}" pid="5" name="2007Design">
    <vt:lpwstr>True</vt:lpwstr>
  </property>
  <property fmtid="{D5CDD505-2E9C-101B-9397-08002B2CF9AE}" pid="6" name="WorkSiteClientNumber">
    <vt:lpwstr>39018</vt:lpwstr>
  </property>
  <property fmtid="{D5CDD505-2E9C-101B-9397-08002B2CF9AE}" pid="7" name="WorkSiteDocNumber">
    <vt:lpwstr>3959811</vt:lpwstr>
  </property>
  <property fmtid="{D5CDD505-2E9C-101B-9397-08002B2CF9AE}" pid="8" name="WorksiteDocVersion">
    <vt:lpwstr>1</vt:lpwstr>
  </property>
  <property fmtid="{D5CDD505-2E9C-101B-9397-08002B2CF9AE}" pid="9" name="ContentTypeId">
    <vt:lpwstr>0x010100E2E179DFEDD00A40BDB7A096CB0FBCBF</vt:lpwstr>
  </property>
  <property fmtid="{D5CDD505-2E9C-101B-9397-08002B2CF9AE}" pid="10" name="MediaServiceImageTags">
    <vt:lpwstr/>
  </property>
  <property fmtid="{D5CDD505-2E9C-101B-9397-08002B2CF9AE}" pid="11" name="PSACClient">
    <vt:lpwstr>600797</vt:lpwstr>
  </property>
  <property fmtid="{D5CDD505-2E9C-101B-9397-08002B2CF9AE}" pid="12" name="PSACMatter">
    <vt:lpwstr>1021136</vt:lpwstr>
  </property>
</Properties>
</file>